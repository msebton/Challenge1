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acBuGuideStaticData_8440H"/>
    <w:bookmarkStart w:id="1" w:name="_MacBuGuideStaticData_14480H"/>
    <w:bookmarkStart w:id="2" w:name="_GoBack"/>
    <w:bookmarkEnd w:id="2"/>
    <w:p w14:paraId="5E6FC164" w14:textId="77777777" w:rsidR="00E9306F" w:rsidRDefault="00A560EE" w:rsidP="003852A6">
      <w:r w:rsidRPr="00A560E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EE21D5" wp14:editId="0B94C25F">
                <wp:simplePos x="0" y="0"/>
                <wp:positionH relativeFrom="page">
                  <wp:posOffset>2717800</wp:posOffset>
                </wp:positionH>
                <wp:positionV relativeFrom="page">
                  <wp:posOffset>3289300</wp:posOffset>
                </wp:positionV>
                <wp:extent cx="4649470" cy="2656840"/>
                <wp:effectExtent l="0" t="0" r="24130" b="10160"/>
                <wp:wrapTight wrapText="bothSides">
                  <wp:wrapPolygon edited="0">
                    <wp:start x="0" y="0"/>
                    <wp:lineTo x="0" y="21476"/>
                    <wp:lineTo x="21594" y="21476"/>
                    <wp:lineTo x="21594" y="0"/>
                    <wp:lineTo x="0" y="0"/>
                  </wp:wrapPolygon>
                </wp:wrapTight>
                <wp:docPr id="8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9470" cy="265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C88A1" w14:textId="77777777" w:rsidR="00176767" w:rsidRDefault="00E27D49" w:rsidP="00E46E59">
                            <w:pPr>
                              <w:pStyle w:val="CapTechTitlePageProposalDocTitle"/>
                            </w:pPr>
                            <w:r>
                              <w:t>Mobile Development</w:t>
                            </w:r>
                          </w:p>
                          <w:p w14:paraId="38123AB2" w14:textId="77777777" w:rsidR="00E27D49" w:rsidRPr="00E46E59" w:rsidRDefault="00E27D49" w:rsidP="00E46E59">
                            <w:pPr>
                              <w:pStyle w:val="CapTechTitlePageProposalDocTitle"/>
                            </w:pPr>
                            <w:r>
                              <w:t>Tech Challenges</w:t>
                            </w:r>
                          </w:p>
                          <w:p w14:paraId="2E627D99" w14:textId="77777777" w:rsidR="00176767" w:rsidRPr="00176767" w:rsidRDefault="00E27D49" w:rsidP="00176767">
                            <w:pPr>
                              <w:pStyle w:val="CapTechTitlePageDetails"/>
                              <w:rPr>
                                <w:b/>
                              </w:rPr>
                            </w:pPr>
                            <w:r>
                              <w:t>Assignment #1</w:t>
                            </w:r>
                          </w:p>
                          <w:p w14:paraId="137910F4" w14:textId="77777777" w:rsidR="00176767" w:rsidRDefault="00176767" w:rsidP="00B666AE">
                            <w:pPr>
                              <w:pStyle w:val="CapTechTitlePageDetails12ptAfter"/>
                            </w:pPr>
                          </w:p>
                          <w:p w14:paraId="268C273A" w14:textId="77777777" w:rsidR="00D60C45" w:rsidRDefault="00D60C45" w:rsidP="00B666AE">
                            <w:pPr>
                              <w:pStyle w:val="CapTechTitlePageDetails12ptAfter"/>
                            </w:pPr>
                          </w:p>
                          <w:p w14:paraId="69C99397" w14:textId="77777777" w:rsidR="00D60C45" w:rsidRDefault="00D60C45" w:rsidP="00B666AE">
                            <w:pPr>
                              <w:pStyle w:val="CapTechTitlePageDetails12ptAfter"/>
                            </w:pPr>
                          </w:p>
                          <w:p w14:paraId="752FF88B" w14:textId="77777777" w:rsidR="00176767" w:rsidRPr="004E1C9B" w:rsidRDefault="00176767" w:rsidP="00B666AE">
                            <w:pPr>
                              <w:pStyle w:val="CapTechTitlePageDetails12ptAfter"/>
                              <w:rPr>
                                <w:b/>
                              </w:rPr>
                            </w:pPr>
                            <w:r w:rsidRPr="004E1C9B">
                              <w:t>www.captechconsulting.com</w:t>
                            </w:r>
                          </w:p>
                          <w:p w14:paraId="4C5EF3E4" w14:textId="77777777" w:rsidR="00176767" w:rsidRPr="00B666AE" w:rsidRDefault="00176767" w:rsidP="00B666AE">
                            <w:pPr>
                              <w:pStyle w:val="CapTechTitlePageCopyright"/>
                            </w:pPr>
                            <w:r w:rsidRPr="00B666AE">
                              <w:t>Copyright © 2015 CapTech Ventures, Inc. All Rights Reserved.</w:t>
                            </w:r>
                          </w:p>
                          <w:p w14:paraId="71BF545B" w14:textId="77777777" w:rsidR="00176767" w:rsidRPr="009C0FF4" w:rsidRDefault="00176767" w:rsidP="009C0FF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EE21D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9" o:spid="_x0000_s1026" type="#_x0000_t202" style="position:absolute;left:0;text-align:left;margin-left:214pt;margin-top:259pt;width:366.1pt;height:209.2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" filled="f" stroked="f">
                <v:textbox inset="0,0,0,0">
                  <w:txbxContent>
                    <w:p w14:paraId="09FC88A1" w14:textId="77777777" w:rsidR="00176767" w:rsidRDefault="00E27D49" w:rsidP="00E46E59">
                      <w:pPr>
                        <w:pStyle w:val="CapTechTitlePageProposalDocTitle"/>
                      </w:pPr>
                      <w:r>
                        <w:t>Mobile Development</w:t>
                      </w:r>
                    </w:p>
                    <w:p w14:paraId="38123AB2" w14:textId="77777777" w:rsidR="00E27D49" w:rsidRPr="00E46E59" w:rsidRDefault="00E27D49" w:rsidP="00E46E59">
                      <w:pPr>
                        <w:pStyle w:val="CapTechTitlePageProposalDocTitle"/>
                      </w:pPr>
                      <w:r>
                        <w:t>Tech Challenges</w:t>
                      </w:r>
                    </w:p>
                    <w:p w14:paraId="2E627D99" w14:textId="77777777" w:rsidR="00176767" w:rsidRPr="00176767" w:rsidRDefault="00E27D49" w:rsidP="00176767">
                      <w:pPr>
                        <w:pStyle w:val="CapTechTitlePageDetails"/>
                        <w:rPr>
                          <w:b/>
                        </w:rPr>
                      </w:pPr>
                      <w:r>
                        <w:t>Assignment #1</w:t>
                      </w:r>
                    </w:p>
                    <w:p w14:paraId="137910F4" w14:textId="77777777" w:rsidR="00176767" w:rsidRDefault="00176767" w:rsidP="00B666AE">
                      <w:pPr>
                        <w:pStyle w:val="CapTechTitlePageDetails12ptAfter"/>
                      </w:pPr>
                    </w:p>
                    <w:p w14:paraId="268C273A" w14:textId="77777777" w:rsidR="00D60C45" w:rsidRDefault="00D60C45" w:rsidP="00B666AE">
                      <w:pPr>
                        <w:pStyle w:val="CapTechTitlePageDetails12ptAfter"/>
                      </w:pPr>
                    </w:p>
                    <w:p w14:paraId="69C99397" w14:textId="77777777" w:rsidR="00D60C45" w:rsidRDefault="00D60C45" w:rsidP="00B666AE">
                      <w:pPr>
                        <w:pStyle w:val="CapTechTitlePageDetails12ptAfter"/>
                      </w:pPr>
                    </w:p>
                    <w:p w14:paraId="752FF88B" w14:textId="77777777" w:rsidR="00176767" w:rsidRPr="004E1C9B" w:rsidRDefault="00176767" w:rsidP="00B666AE">
                      <w:pPr>
                        <w:pStyle w:val="CapTechTitlePageDetails12ptAfter"/>
                        <w:rPr>
                          <w:b/>
                        </w:rPr>
                      </w:pPr>
                      <w:r w:rsidRPr="004E1C9B">
                        <w:t>www.captechconsulting.com</w:t>
                      </w:r>
                    </w:p>
                    <w:p w14:paraId="4C5EF3E4" w14:textId="77777777" w:rsidR="00176767" w:rsidRPr="00B666AE" w:rsidRDefault="00176767" w:rsidP="00B666AE">
                      <w:pPr>
                        <w:pStyle w:val="CapTechTitlePageCopyright"/>
                      </w:pPr>
                      <w:r w:rsidRPr="00B666AE">
                        <w:t>Copyright © 2015 CapTech Ventures, Inc. All Rights Reserved.</w:t>
                      </w:r>
                    </w:p>
                    <w:p w14:paraId="71BF545B" w14:textId="77777777" w:rsidR="00176767" w:rsidRPr="009C0FF4" w:rsidRDefault="00176767" w:rsidP="009C0FF4"/>
                  </w:txbxContent>
                </v:textbox>
                <w10:wrap type="tight" anchorx="page" anchory="page"/>
              </v:shape>
            </w:pict>
          </mc:Fallback>
        </mc:AlternateContent>
      </w:r>
      <w:r w:rsidR="003F168E">
        <w:rPr>
          <w:noProof/>
        </w:rPr>
        <w:drawing>
          <wp:anchor distT="0" distB="0" distL="114300" distR="114300" simplePos="0" relativeHeight="251675648" behindDoc="1" locked="0" layoutInCell="1" allowOverlap="1" wp14:anchorId="64F16FC1" wp14:editId="1D5936A0">
            <wp:simplePos x="914400" y="7372350"/>
            <wp:positionH relativeFrom="page">
              <wp:align>left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nsformation Titl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896" w:rsidRPr="008D6938">
        <w:br w:type="page"/>
      </w:r>
      <w:bookmarkEnd w:id="0"/>
      <w:bookmarkEnd w:id="1"/>
    </w:p>
    <w:p w14:paraId="005B139E" w14:textId="77777777" w:rsidR="005D33D4" w:rsidRPr="00E46E59" w:rsidRDefault="005D33D4" w:rsidP="00E46E59">
      <w:pPr>
        <w:pStyle w:val="CapTechContentsHeader"/>
      </w:pPr>
      <w:r w:rsidRPr="00E46E59">
        <w:lastRenderedPageBreak/>
        <w:t>Contents</w:t>
      </w:r>
    </w:p>
    <w:bookmarkStart w:id="3" w:name="_Toc377022712"/>
    <w:p w14:paraId="5FEAFA85" w14:textId="77777777" w:rsidR="00377F11" w:rsidRDefault="00F607CF">
      <w:pPr>
        <w:pStyle w:val="TOC1"/>
        <w:rPr>
          <w:rFonts w:eastAsiaTheme="minorEastAsia" w:cstheme="minorBidi"/>
          <w:b w:val="0"/>
          <w:color w:val="auto"/>
          <w:sz w:val="24"/>
        </w:rPr>
      </w:pPr>
      <w:r>
        <w:fldChar w:fldCharType="begin"/>
      </w:r>
      <w:r>
        <w:instrText xml:space="preserve"> TOC \h \z \t "CapTech Heading 2,2,CapTech Heading 1,1" </w:instrText>
      </w:r>
      <w:r>
        <w:fldChar w:fldCharType="separate"/>
      </w:r>
      <w:hyperlink w:anchor="_Toc444968213" w:history="1">
        <w:r w:rsidR="00377F11" w:rsidRPr="001F3D87">
          <w:rPr>
            <w:rStyle w:val="Hyperlink"/>
          </w:rPr>
          <w:t>1.</w:t>
        </w:r>
        <w:r w:rsidR="00377F11">
          <w:rPr>
            <w:rFonts w:eastAsiaTheme="minorEastAsia" w:cstheme="minorBidi"/>
            <w:b w:val="0"/>
            <w:color w:val="auto"/>
            <w:sz w:val="24"/>
          </w:rPr>
          <w:tab/>
        </w:r>
        <w:r w:rsidR="00377F11" w:rsidRPr="001F3D87">
          <w:rPr>
            <w:rStyle w:val="Hyperlink"/>
          </w:rPr>
          <w:t>Assignment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_Toc444968213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1</w:t>
        </w:r>
        <w:r w:rsidR="00377F11">
          <w:rPr>
            <w:webHidden/>
          </w:rPr>
          <w:fldChar w:fldCharType="end"/>
        </w:r>
      </w:hyperlink>
    </w:p>
    <w:p w14:paraId="5499B414" w14:textId="77777777" w:rsidR="00377F11" w:rsidRDefault="00813173">
      <w:pPr>
        <w:pStyle w:val="TOC1"/>
        <w:rPr>
          <w:rFonts w:eastAsiaTheme="minorEastAsia" w:cstheme="minorBidi"/>
          <w:b w:val="0"/>
          <w:color w:val="auto"/>
          <w:sz w:val="24"/>
        </w:rPr>
      </w:pPr>
      <w:hyperlink w:anchor="_Toc444968214" w:history="1">
        <w:r w:rsidR="00377F11" w:rsidRPr="001F3D87">
          <w:rPr>
            <w:rStyle w:val="Hyperlink"/>
          </w:rPr>
          <w:t>2.</w:t>
        </w:r>
        <w:r w:rsidR="00377F11">
          <w:rPr>
            <w:rFonts w:eastAsiaTheme="minorEastAsia" w:cstheme="minorBidi"/>
            <w:b w:val="0"/>
            <w:color w:val="auto"/>
            <w:sz w:val="24"/>
          </w:rPr>
          <w:tab/>
        </w:r>
        <w:r w:rsidR="00377F11" w:rsidRPr="001F3D87">
          <w:rPr>
            <w:rStyle w:val="Hyperlink"/>
          </w:rPr>
          <w:t>Assignment Objectives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_Toc444968214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1</w:t>
        </w:r>
        <w:r w:rsidR="00377F11">
          <w:rPr>
            <w:webHidden/>
          </w:rPr>
          <w:fldChar w:fldCharType="end"/>
        </w:r>
      </w:hyperlink>
    </w:p>
    <w:p w14:paraId="279E5575" w14:textId="77777777" w:rsidR="00377F11" w:rsidRDefault="00813173">
      <w:pPr>
        <w:pStyle w:val="TOC1"/>
        <w:rPr>
          <w:rFonts w:eastAsiaTheme="minorEastAsia" w:cstheme="minorBidi"/>
          <w:b w:val="0"/>
          <w:color w:val="auto"/>
          <w:sz w:val="24"/>
        </w:rPr>
      </w:pPr>
      <w:hyperlink w:anchor="_Toc444968215" w:history="1">
        <w:r w:rsidR="00377F11" w:rsidRPr="001F3D87">
          <w:rPr>
            <w:rStyle w:val="Hyperlink"/>
          </w:rPr>
          <w:t>3.</w:t>
        </w:r>
        <w:r w:rsidR="00377F11">
          <w:rPr>
            <w:rFonts w:eastAsiaTheme="minorEastAsia" w:cstheme="minorBidi"/>
            <w:b w:val="0"/>
            <w:color w:val="auto"/>
            <w:sz w:val="24"/>
          </w:rPr>
          <w:tab/>
        </w:r>
        <w:r w:rsidR="00377F11" w:rsidRPr="001F3D87">
          <w:rPr>
            <w:rStyle w:val="Hyperlink"/>
          </w:rPr>
          <w:t>Recommended Approach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_Toc444968215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1</w:t>
        </w:r>
        <w:r w:rsidR="00377F11">
          <w:rPr>
            <w:webHidden/>
          </w:rPr>
          <w:fldChar w:fldCharType="end"/>
        </w:r>
      </w:hyperlink>
    </w:p>
    <w:p w14:paraId="00413C74" w14:textId="77777777" w:rsidR="00377F11" w:rsidRDefault="00813173">
      <w:pPr>
        <w:pStyle w:val="TOC2"/>
        <w:rPr>
          <w:rFonts w:eastAsiaTheme="minorEastAsia" w:cstheme="minorBidi"/>
          <w:sz w:val="24"/>
          <w:szCs w:val="24"/>
        </w:rPr>
      </w:pPr>
      <w:hyperlink w:anchor="_Toc444968216" w:history="1">
        <w:r w:rsidR="00377F11" w:rsidRPr="001F3D87">
          <w:rPr>
            <w:rStyle w:val="Hyperlink"/>
          </w:rPr>
          <w:t>3.1.</w:t>
        </w:r>
        <w:r w:rsidR="00377F11">
          <w:rPr>
            <w:rFonts w:eastAsiaTheme="minorEastAsia" w:cstheme="minorBidi"/>
            <w:sz w:val="24"/>
            <w:szCs w:val="24"/>
          </w:rPr>
          <w:tab/>
        </w:r>
        <w:r w:rsidR="00377F11" w:rsidRPr="001F3D87">
          <w:rPr>
            <w:rStyle w:val="Hyperlink"/>
          </w:rPr>
          <w:t>iOS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_Toc444968216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1</w:t>
        </w:r>
        <w:r w:rsidR="00377F11">
          <w:rPr>
            <w:webHidden/>
          </w:rPr>
          <w:fldChar w:fldCharType="end"/>
        </w:r>
      </w:hyperlink>
    </w:p>
    <w:p w14:paraId="61B8E489" w14:textId="77777777" w:rsidR="00377F11" w:rsidRDefault="00813173">
      <w:pPr>
        <w:pStyle w:val="TOC2"/>
        <w:rPr>
          <w:rFonts w:eastAsiaTheme="minorEastAsia" w:cstheme="minorBidi"/>
          <w:sz w:val="24"/>
          <w:szCs w:val="24"/>
        </w:rPr>
      </w:pPr>
      <w:hyperlink w:anchor="_Toc444968217" w:history="1">
        <w:r w:rsidR="00377F11" w:rsidRPr="001F3D87">
          <w:rPr>
            <w:rStyle w:val="Hyperlink"/>
          </w:rPr>
          <w:t>3.2.</w:t>
        </w:r>
        <w:r w:rsidR="00377F11">
          <w:rPr>
            <w:rFonts w:eastAsiaTheme="minorEastAsia" w:cstheme="minorBidi"/>
            <w:sz w:val="24"/>
            <w:szCs w:val="24"/>
          </w:rPr>
          <w:tab/>
        </w:r>
        <w:r w:rsidR="00377F11" w:rsidRPr="001F3D87">
          <w:rPr>
            <w:rStyle w:val="Hyperlink"/>
          </w:rPr>
          <w:t>Android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_Toc444968217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2</w:t>
        </w:r>
        <w:r w:rsidR="00377F11">
          <w:rPr>
            <w:webHidden/>
          </w:rPr>
          <w:fldChar w:fldCharType="end"/>
        </w:r>
      </w:hyperlink>
    </w:p>
    <w:p w14:paraId="0D245708" w14:textId="77777777" w:rsidR="00377F11" w:rsidRDefault="00813173">
      <w:pPr>
        <w:pStyle w:val="TOC2"/>
        <w:rPr>
          <w:rFonts w:eastAsiaTheme="minorEastAsia" w:cstheme="minorBidi"/>
          <w:sz w:val="24"/>
          <w:szCs w:val="24"/>
        </w:rPr>
      </w:pPr>
      <w:hyperlink w:anchor="_Toc444968218" w:history="1">
        <w:r w:rsidR="00377F11" w:rsidRPr="001F3D87">
          <w:rPr>
            <w:rStyle w:val="Hyperlink"/>
          </w:rPr>
          <w:t>3.3.</w:t>
        </w:r>
        <w:r w:rsidR="00377F11">
          <w:rPr>
            <w:rFonts w:eastAsiaTheme="minorEastAsia" w:cstheme="minorBidi"/>
            <w:sz w:val="24"/>
            <w:szCs w:val="24"/>
          </w:rPr>
          <w:tab/>
        </w:r>
        <w:r w:rsidR="00377F11" w:rsidRPr="001F3D87">
          <w:rPr>
            <w:rStyle w:val="Hyperlink"/>
          </w:rPr>
          <w:t>Mobile Web / Responsive Site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_Toc444968218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2</w:t>
        </w:r>
        <w:r w:rsidR="00377F11">
          <w:rPr>
            <w:webHidden/>
          </w:rPr>
          <w:fldChar w:fldCharType="end"/>
        </w:r>
      </w:hyperlink>
    </w:p>
    <w:p w14:paraId="462B880D" w14:textId="77777777" w:rsidR="00377F11" w:rsidRDefault="00813173">
      <w:pPr>
        <w:pStyle w:val="TOC2"/>
        <w:rPr>
          <w:rFonts w:eastAsiaTheme="minorEastAsia" w:cstheme="minorBidi"/>
          <w:sz w:val="24"/>
          <w:szCs w:val="24"/>
        </w:rPr>
      </w:pPr>
      <w:hyperlink w:anchor="_Toc444968219" w:history="1">
        <w:r w:rsidR="00377F11" w:rsidRPr="001F3D87">
          <w:rPr>
            <w:rStyle w:val="Hyperlink"/>
          </w:rPr>
          <w:t>3.4.</w:t>
        </w:r>
        <w:r w:rsidR="00377F11">
          <w:rPr>
            <w:rFonts w:eastAsiaTheme="minorEastAsia" w:cstheme="minorBidi"/>
            <w:sz w:val="24"/>
            <w:szCs w:val="24"/>
          </w:rPr>
          <w:tab/>
        </w:r>
        <w:r w:rsidR="00377F11" w:rsidRPr="001F3D87">
          <w:rPr>
            <w:rStyle w:val="Hyperlink"/>
          </w:rPr>
          <w:t>Universal Windows Platform (UWP)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_Toc444968219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3</w:t>
        </w:r>
        <w:r w:rsidR="00377F11">
          <w:rPr>
            <w:webHidden/>
          </w:rPr>
          <w:fldChar w:fldCharType="end"/>
        </w:r>
      </w:hyperlink>
    </w:p>
    <w:p w14:paraId="0F0F32C4" w14:textId="77777777" w:rsidR="00377F11" w:rsidRDefault="00813173">
      <w:pPr>
        <w:pStyle w:val="TOC1"/>
        <w:rPr>
          <w:rFonts w:eastAsiaTheme="minorEastAsia" w:cstheme="minorBidi"/>
          <w:b w:val="0"/>
          <w:color w:val="auto"/>
          <w:sz w:val="24"/>
        </w:rPr>
      </w:pPr>
      <w:hyperlink w:anchor="_Toc444968220" w:history="1">
        <w:r w:rsidR="00377F11" w:rsidRPr="001F3D87">
          <w:rPr>
            <w:rStyle w:val="Hyperlink"/>
          </w:rPr>
          <w:t>4.</w:t>
        </w:r>
        <w:r w:rsidR="00377F11">
          <w:rPr>
            <w:rFonts w:eastAsiaTheme="minorEastAsia" w:cstheme="minorBidi"/>
            <w:b w:val="0"/>
            <w:color w:val="auto"/>
            <w:sz w:val="24"/>
          </w:rPr>
          <w:tab/>
        </w:r>
        <w:r w:rsidR="00377F11" w:rsidRPr="001F3D87">
          <w:rPr>
            <w:rStyle w:val="Hyperlink"/>
          </w:rPr>
          <w:t>Deliverables</w:t>
        </w:r>
        <w:r w:rsidR="00377F11">
          <w:rPr>
            <w:webHidden/>
          </w:rPr>
          <w:tab/>
        </w:r>
        <w:r w:rsidR="00377F11">
          <w:rPr>
            <w:webHidden/>
          </w:rPr>
          <w:fldChar w:fldCharType="begin"/>
        </w:r>
        <w:r w:rsidR="00377F11">
          <w:rPr>
            <w:webHidden/>
          </w:rPr>
          <w:instrText xml:space="preserve"> PAGEREF _Toc444968220 \h </w:instrText>
        </w:r>
        <w:r w:rsidR="00377F11">
          <w:rPr>
            <w:webHidden/>
          </w:rPr>
        </w:r>
        <w:r w:rsidR="00377F11">
          <w:rPr>
            <w:webHidden/>
          </w:rPr>
          <w:fldChar w:fldCharType="separate"/>
        </w:r>
        <w:r w:rsidR="00377F11">
          <w:rPr>
            <w:webHidden/>
          </w:rPr>
          <w:t>3</w:t>
        </w:r>
        <w:r w:rsidR="00377F11">
          <w:rPr>
            <w:webHidden/>
          </w:rPr>
          <w:fldChar w:fldCharType="end"/>
        </w:r>
      </w:hyperlink>
    </w:p>
    <w:p w14:paraId="3D7F4FC0" w14:textId="77777777" w:rsidR="005D33D4" w:rsidRDefault="00F607CF" w:rsidP="004E1C9B">
      <w:pPr>
        <w:pStyle w:val="CapTechBodyText8pt"/>
      </w:pPr>
      <w:r>
        <w:fldChar w:fldCharType="end"/>
      </w:r>
    </w:p>
    <w:p w14:paraId="58233D4F" w14:textId="77777777" w:rsidR="00F607CF" w:rsidRDefault="00F607CF" w:rsidP="004E1C9B">
      <w:pPr>
        <w:pStyle w:val="CapTechBodyText8pt"/>
        <w:sectPr w:rsidR="00F607CF" w:rsidSect="00A560EE">
          <w:headerReference w:type="default" r:id="rId13"/>
          <w:footerReference w:type="even" r:id="rId14"/>
          <w:footerReference w:type="default" r:id="rId15"/>
          <w:headerReference w:type="first" r:id="rId16"/>
          <w:pgSz w:w="12240" w:h="15840"/>
          <w:pgMar w:top="1890" w:right="1440" w:bottom="1440" w:left="1440" w:header="576" w:footer="570" w:gutter="0"/>
          <w:pgNumType w:fmt="lowerRoman" w:start="1"/>
          <w:cols w:space="720"/>
          <w:titlePg/>
          <w:docGrid w:linePitch="299"/>
        </w:sectPr>
      </w:pPr>
    </w:p>
    <w:p w14:paraId="5AF3E141" w14:textId="5295E2CD" w:rsidR="00473A4B" w:rsidRDefault="00925E8A" w:rsidP="00473A4B">
      <w:pPr>
        <w:pStyle w:val="CapTechHeading1"/>
      </w:pPr>
      <w:bookmarkStart w:id="4" w:name="_Toc444968213"/>
      <w:bookmarkEnd w:id="3"/>
      <w:r>
        <w:lastRenderedPageBreak/>
        <w:t>Assignment</w:t>
      </w:r>
      <w:bookmarkEnd w:id="4"/>
    </w:p>
    <w:p w14:paraId="11BF0C9B" w14:textId="77777777" w:rsidR="00925E8A" w:rsidRDefault="00925E8A" w:rsidP="00925E8A">
      <w:r>
        <w:t xml:space="preserve">This assignment, the first in a series, is designed to allow the developer to become familiarized with the tools necessary for development on a mobile platform.  This assignment can be done for iOS, Android, mobile web, or any combination thereof.  </w:t>
      </w:r>
    </w:p>
    <w:p w14:paraId="69534835" w14:textId="77777777" w:rsidR="00925E8A" w:rsidRDefault="00925E8A" w:rsidP="00925E8A">
      <w:r>
        <w:t>The application must do the following:</w:t>
      </w:r>
    </w:p>
    <w:p w14:paraId="3B061868" w14:textId="77777777" w:rsidR="00925E8A" w:rsidRPr="00517E8B" w:rsidRDefault="00925E8A" w:rsidP="003C5705">
      <w:pPr>
        <w:pStyle w:val="ListParagraph"/>
        <w:numPr>
          <w:ilvl w:val="0"/>
          <w:numId w:val="7"/>
        </w:numPr>
        <w:jc w:val="left"/>
      </w:pPr>
      <w:r>
        <w:t>If the application is a native application is should conform to the Human Interface Guidelines (HIG) for the target device.</w:t>
      </w:r>
    </w:p>
    <w:p w14:paraId="73E330FC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Run and display a page displaying the words ‘Hello World’ centered on the top of the page and contain a button, centered half-way down the page.  The button should readily appear to be a button to the user.</w:t>
      </w:r>
    </w:p>
    <w:p w14:paraId="6DDB2044" w14:textId="77777777" w:rsidR="00925E8A" w:rsidRDefault="00925E8A" w:rsidP="003C5705">
      <w:pPr>
        <w:pStyle w:val="ListParagraph"/>
        <w:numPr>
          <w:ilvl w:val="1"/>
          <w:numId w:val="7"/>
        </w:numPr>
        <w:jc w:val="left"/>
      </w:pPr>
      <w:r>
        <w:t>For mobile web, the page should have a fixed height and should not be scrollable.</w:t>
      </w:r>
    </w:p>
    <w:p w14:paraId="0A71C020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When the user presses the button the application should display a second page.</w:t>
      </w:r>
    </w:p>
    <w:p w14:paraId="48E442FF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 xml:space="preserve">The second page must contain a list of all of the date/times that the application was run.  </w:t>
      </w:r>
    </w:p>
    <w:p w14:paraId="77EB1364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From the list page the user must be able to navigate back to the first page in a manner that conforms to best practices for the platform on which it is running.</w:t>
      </w:r>
    </w:p>
    <w:p w14:paraId="1053CC9B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The list must be sorted by start date/time in ascending order.</w:t>
      </w:r>
    </w:p>
    <w:p w14:paraId="79DD11B9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 xml:space="preserve">The display of the date/time should be in the format of the </w:t>
      </w:r>
      <w:r w:rsidRPr="00E31558">
        <w:rPr>
          <w:b/>
        </w:rPr>
        <w:t>current locale of the device</w:t>
      </w:r>
      <w:r>
        <w:t>.</w:t>
      </w:r>
    </w:p>
    <w:p w14:paraId="30FDE7FC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The application must not crash or leak memory.</w:t>
      </w:r>
    </w:p>
    <w:p w14:paraId="17B9791A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The application must be deployed to a physical device.</w:t>
      </w:r>
    </w:p>
    <w:p w14:paraId="4167AA05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If a native application is developed it must have a custom icon.</w:t>
      </w:r>
    </w:p>
    <w:p w14:paraId="40F257E9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For native applications, it must operate correctly when the phone is in airplane mode.</w:t>
      </w:r>
    </w:p>
    <w:p w14:paraId="3A4E7D95" w14:textId="77777777" w:rsidR="00925E8A" w:rsidRDefault="00925E8A" w:rsidP="003C5705">
      <w:pPr>
        <w:pStyle w:val="ListParagraph"/>
        <w:numPr>
          <w:ilvl w:val="0"/>
          <w:numId w:val="7"/>
        </w:numPr>
        <w:jc w:val="left"/>
      </w:pPr>
      <w:r>
        <w:t>All storage of data must occur on the phone.</w:t>
      </w:r>
    </w:p>
    <w:p w14:paraId="054D7965" w14:textId="7034A341" w:rsidR="002E071F" w:rsidRPr="003A59C3" w:rsidRDefault="00925E8A" w:rsidP="00925E8A">
      <w:pPr>
        <w:pStyle w:val="CapTechHeading1"/>
      </w:pPr>
      <w:bookmarkStart w:id="5" w:name="_Toc444968214"/>
      <w:r>
        <w:t>Assignment Objectives</w:t>
      </w:r>
      <w:bookmarkEnd w:id="5"/>
    </w:p>
    <w:p w14:paraId="7E7043EB" w14:textId="77777777" w:rsidR="00925E8A" w:rsidRDefault="00925E8A" w:rsidP="00925E8A">
      <w:r>
        <w:t>When completed the student should have an understanding of the following concepts:</w:t>
      </w:r>
    </w:p>
    <w:p w14:paraId="33EA8AD4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SDK installation</w:t>
      </w:r>
    </w:p>
    <w:p w14:paraId="47DCB59E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Software installation on the target device.</w:t>
      </w:r>
    </w:p>
    <w:p w14:paraId="793036A0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Basic application structure</w:t>
      </w:r>
    </w:p>
    <w:p w14:paraId="49AC9C39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Application startup</w:t>
      </w:r>
    </w:p>
    <w:p w14:paraId="7DF21989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Application view display</w:t>
      </w:r>
    </w:p>
    <w:p w14:paraId="4BCA8D03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View transitions</w:t>
      </w:r>
    </w:p>
    <w:p w14:paraId="349089D3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Table views</w:t>
      </w:r>
    </w:p>
    <w:p w14:paraId="28044669" w14:textId="77777777" w:rsidR="00925E8A" w:rsidRDefault="00925E8A" w:rsidP="003C5705">
      <w:pPr>
        <w:pStyle w:val="ListParagraph"/>
        <w:numPr>
          <w:ilvl w:val="0"/>
          <w:numId w:val="8"/>
        </w:numPr>
        <w:jc w:val="left"/>
      </w:pPr>
      <w:r>
        <w:t>Basic local storage</w:t>
      </w:r>
    </w:p>
    <w:p w14:paraId="142DA3B5" w14:textId="4A82CDDD" w:rsidR="008F604D" w:rsidRDefault="00925E8A" w:rsidP="003C5705">
      <w:pPr>
        <w:pStyle w:val="ListParagraph"/>
        <w:numPr>
          <w:ilvl w:val="0"/>
          <w:numId w:val="8"/>
        </w:numPr>
        <w:jc w:val="left"/>
      </w:pPr>
      <w:r>
        <w:t>Basic date formatting</w:t>
      </w:r>
    </w:p>
    <w:p w14:paraId="172084D5" w14:textId="278C4828" w:rsidR="00925E8A" w:rsidRPr="00925E8A" w:rsidRDefault="00925E8A" w:rsidP="00925E8A">
      <w:pPr>
        <w:pStyle w:val="CapTechHeading1"/>
      </w:pPr>
      <w:bookmarkStart w:id="6" w:name="_Toc444968215"/>
      <w:r w:rsidRPr="00925E8A">
        <w:t>Recommended Approach</w:t>
      </w:r>
      <w:bookmarkEnd w:id="6"/>
    </w:p>
    <w:p w14:paraId="0687EC98" w14:textId="531FB483" w:rsidR="00925E8A" w:rsidRDefault="00925E8A" w:rsidP="00925E8A">
      <w:pPr>
        <w:pStyle w:val="CapTechHeading2"/>
      </w:pPr>
      <w:bookmarkStart w:id="7" w:name="_Toc444968216"/>
      <w:r>
        <w:t>iOS</w:t>
      </w:r>
      <w:bookmarkEnd w:id="7"/>
    </w:p>
    <w:p w14:paraId="025CDFE2" w14:textId="77777777" w:rsidR="00925E8A" w:rsidRDefault="00925E8A" w:rsidP="003C5705">
      <w:pPr>
        <w:pStyle w:val="ListParagraph"/>
        <w:numPr>
          <w:ilvl w:val="0"/>
          <w:numId w:val="9"/>
        </w:numPr>
        <w:jc w:val="left"/>
      </w:pPr>
      <w:r>
        <w:t>See Jack Cox for a developer account on the Apple developer portal.  This is required to enable loading the application on a hardware device.</w:t>
      </w:r>
    </w:p>
    <w:p w14:paraId="40058FDB" w14:textId="77777777" w:rsidR="00925E8A" w:rsidRDefault="00925E8A" w:rsidP="003C5705">
      <w:pPr>
        <w:pStyle w:val="ListParagraph"/>
        <w:numPr>
          <w:ilvl w:val="0"/>
          <w:numId w:val="9"/>
        </w:numPr>
        <w:jc w:val="left"/>
      </w:pPr>
      <w:r>
        <w:lastRenderedPageBreak/>
        <w:t>Web resources:</w:t>
      </w:r>
    </w:p>
    <w:p w14:paraId="306CAB97" w14:textId="77777777" w:rsidR="00925E8A" w:rsidRDefault="00813173" w:rsidP="003C5705">
      <w:pPr>
        <w:pStyle w:val="ListParagraph"/>
        <w:numPr>
          <w:ilvl w:val="1"/>
          <w:numId w:val="9"/>
        </w:numPr>
        <w:jc w:val="left"/>
      </w:pPr>
      <w:hyperlink r:id="rId17" w:anchor="section=Resource%20Types&amp;topic=Getting%20Started" w:history="1">
        <w:r w:rsidR="00925E8A" w:rsidRPr="00B2564C">
          <w:rPr>
            <w:rStyle w:val="Hyperlink"/>
          </w:rPr>
          <w:t>https://developer.apple.com/library/ios/navigation/#section=Resource%20Types&amp;topic=Getting%20Started</w:t>
        </w:r>
      </w:hyperlink>
    </w:p>
    <w:p w14:paraId="53FF80F8" w14:textId="77777777" w:rsidR="00925E8A" w:rsidRDefault="00813173" w:rsidP="003C5705">
      <w:pPr>
        <w:pStyle w:val="ListParagraph"/>
        <w:numPr>
          <w:ilvl w:val="1"/>
          <w:numId w:val="9"/>
        </w:numPr>
        <w:jc w:val="left"/>
      </w:pPr>
      <w:hyperlink r:id="rId18" w:anchor="//apple_ref/doc/uid/TP40011343" w:history="1">
        <w:r w:rsidR="00925E8A" w:rsidRPr="0079638E">
          <w:rPr>
            <w:rStyle w:val="Hyperlink"/>
          </w:rPr>
          <w:t>https://developer.apple.com/library/ios/referencelibrary/GettingStarted/RoadMapiOS/index.html#//apple_ref/doc/uid/TP40011343</w:t>
        </w:r>
      </w:hyperlink>
      <w:r w:rsidR="00925E8A">
        <w:t xml:space="preserve"> </w:t>
      </w:r>
    </w:p>
    <w:p w14:paraId="0C037E04" w14:textId="77777777" w:rsidR="00925E8A" w:rsidRPr="00EE2F76" w:rsidRDefault="00813173" w:rsidP="003C5705">
      <w:pPr>
        <w:pStyle w:val="ListParagraph"/>
        <w:numPr>
          <w:ilvl w:val="1"/>
          <w:numId w:val="9"/>
        </w:numPr>
        <w:jc w:val="left"/>
        <w:rPr>
          <w:rStyle w:val="Hyperlink"/>
        </w:rPr>
      </w:pPr>
      <w:hyperlink r:id="rId19" w:anchor="documentation/UserExperience/Conceptual/MobileHIG/Introduction/Introduction.html%23//apple_ref/doc/uid/TP40006556" w:history="1">
        <w:r w:rsidR="00925E8A" w:rsidRPr="00B2564C">
          <w:rPr>
            <w:rStyle w:val="Hyperlink"/>
          </w:rPr>
          <w:t>https://developer.apple.com/library/ios/#documentation/UserExperience/Conceptual/MobileHIG/Introduction/Introduction.html%23//apple_ref/doc/uid/TP40006556</w:t>
        </w:r>
      </w:hyperlink>
    </w:p>
    <w:p w14:paraId="7D0623B6" w14:textId="77777777" w:rsidR="00925E8A" w:rsidRDefault="00813173" w:rsidP="003C5705">
      <w:pPr>
        <w:pStyle w:val="ListParagraph"/>
        <w:numPr>
          <w:ilvl w:val="1"/>
          <w:numId w:val="9"/>
        </w:numPr>
        <w:jc w:val="left"/>
      </w:pPr>
      <w:hyperlink r:id="rId20" w:history="1">
        <w:r w:rsidR="00925E8A" w:rsidRPr="0079638E">
          <w:rPr>
            <w:rStyle w:val="Hyperlink"/>
          </w:rPr>
          <w:t>https://developer.apple.com/library/ios/documentation/Swift/Conceptual/Swift_Programming_Language/</w:t>
        </w:r>
      </w:hyperlink>
      <w:r w:rsidR="00925E8A">
        <w:t xml:space="preserve"> </w:t>
      </w:r>
    </w:p>
    <w:p w14:paraId="6F94E929" w14:textId="77777777" w:rsidR="00925E8A" w:rsidRDefault="00925E8A" w:rsidP="003C5705">
      <w:pPr>
        <w:pStyle w:val="ListParagraph"/>
        <w:numPr>
          <w:ilvl w:val="0"/>
          <w:numId w:val="9"/>
        </w:numPr>
        <w:jc w:val="left"/>
      </w:pPr>
      <w:r>
        <w:t>Required Tools:</w:t>
      </w:r>
    </w:p>
    <w:p w14:paraId="3EC1C766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Xcode 6+</w:t>
      </w:r>
    </w:p>
    <w:p w14:paraId="2B0B777C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Mac with 10.10</w:t>
      </w:r>
    </w:p>
    <w:p w14:paraId="71F3AB4F" w14:textId="77777777" w:rsidR="00925E8A" w:rsidRDefault="00925E8A" w:rsidP="003C5705">
      <w:pPr>
        <w:pStyle w:val="ListParagraph"/>
        <w:numPr>
          <w:ilvl w:val="0"/>
          <w:numId w:val="9"/>
        </w:numPr>
        <w:jc w:val="left"/>
      </w:pPr>
      <w:r>
        <w:t>Suggested APIs</w:t>
      </w:r>
    </w:p>
    <w:p w14:paraId="2BFFD8AE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NSUserDefaults</w:t>
      </w:r>
    </w:p>
    <w:p w14:paraId="1128631B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UITableView and UITableViewController</w:t>
      </w:r>
    </w:p>
    <w:p w14:paraId="556EB8C2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UINavigationController</w:t>
      </w:r>
    </w:p>
    <w:p w14:paraId="13B2BBED" w14:textId="77777777" w:rsidR="00925E8A" w:rsidRDefault="00925E8A" w:rsidP="003C5705">
      <w:pPr>
        <w:pStyle w:val="ListParagraph"/>
        <w:numPr>
          <w:ilvl w:val="0"/>
          <w:numId w:val="9"/>
        </w:numPr>
        <w:jc w:val="left"/>
      </w:pPr>
      <w:r>
        <w:t>CapTech Resources</w:t>
      </w:r>
    </w:p>
    <w:p w14:paraId="4AE03795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Mark Broski</w:t>
      </w:r>
    </w:p>
    <w:p w14:paraId="16C129B8" w14:textId="77777777" w:rsidR="00925E8A" w:rsidRDefault="00925E8A" w:rsidP="003C5705">
      <w:pPr>
        <w:pStyle w:val="ListParagraph"/>
        <w:numPr>
          <w:ilvl w:val="1"/>
          <w:numId w:val="9"/>
        </w:numPr>
        <w:jc w:val="left"/>
      </w:pPr>
      <w:r>
        <w:t>Jonathan Tang</w:t>
      </w:r>
    </w:p>
    <w:p w14:paraId="0B6A427A" w14:textId="77777777" w:rsidR="00925E8A" w:rsidRPr="00980C34" w:rsidRDefault="00925E8A" w:rsidP="003C5705">
      <w:pPr>
        <w:pStyle w:val="ListParagraph"/>
        <w:numPr>
          <w:ilvl w:val="1"/>
          <w:numId w:val="9"/>
        </w:numPr>
        <w:jc w:val="left"/>
      </w:pPr>
      <w:r>
        <w:t>John Morrison</w:t>
      </w:r>
    </w:p>
    <w:p w14:paraId="31D4FDF7" w14:textId="5A73147C" w:rsidR="00925E8A" w:rsidRDefault="00925E8A" w:rsidP="00925E8A">
      <w:pPr>
        <w:pStyle w:val="CapTechHeading2"/>
      </w:pPr>
      <w:bookmarkStart w:id="8" w:name="_Toc444968217"/>
      <w:r>
        <w:t>Android</w:t>
      </w:r>
      <w:bookmarkEnd w:id="8"/>
    </w:p>
    <w:p w14:paraId="1C69EE19" w14:textId="77777777" w:rsidR="00925E8A" w:rsidRDefault="00925E8A" w:rsidP="003C5705">
      <w:pPr>
        <w:pStyle w:val="ListParagraph"/>
        <w:numPr>
          <w:ilvl w:val="0"/>
          <w:numId w:val="10"/>
        </w:numPr>
        <w:jc w:val="left"/>
      </w:pPr>
      <w:r>
        <w:t>Web resources</w:t>
      </w:r>
    </w:p>
    <w:p w14:paraId="26DFF7C5" w14:textId="77777777" w:rsidR="00925E8A" w:rsidRDefault="00813173" w:rsidP="003C5705">
      <w:pPr>
        <w:pStyle w:val="ListParagraph"/>
        <w:numPr>
          <w:ilvl w:val="1"/>
          <w:numId w:val="10"/>
        </w:numPr>
        <w:jc w:val="left"/>
      </w:pPr>
      <w:hyperlink r:id="rId21" w:history="1">
        <w:r w:rsidR="00925E8A" w:rsidRPr="00B2564C">
          <w:rPr>
            <w:rStyle w:val="Hyperlink"/>
          </w:rPr>
          <w:t>http://developer.android.com/index.html</w:t>
        </w:r>
      </w:hyperlink>
    </w:p>
    <w:p w14:paraId="79310D5D" w14:textId="77777777" w:rsidR="00925E8A" w:rsidRPr="008D362A" w:rsidRDefault="00813173" w:rsidP="003C5705">
      <w:pPr>
        <w:pStyle w:val="ListParagraph"/>
        <w:numPr>
          <w:ilvl w:val="1"/>
          <w:numId w:val="10"/>
        </w:numPr>
        <w:jc w:val="left"/>
        <w:rPr>
          <w:rStyle w:val="Hyperlink"/>
        </w:rPr>
      </w:pPr>
      <w:hyperlink r:id="rId22" w:history="1">
        <w:r w:rsidR="00925E8A" w:rsidRPr="00B2564C">
          <w:rPr>
            <w:rStyle w:val="Hyperlink"/>
          </w:rPr>
          <w:t>http://developer.android.com/sdk/index.html</w:t>
        </w:r>
      </w:hyperlink>
    </w:p>
    <w:p w14:paraId="69DAAFF4" w14:textId="77777777" w:rsidR="00925E8A" w:rsidRPr="008D362A" w:rsidRDefault="00813173" w:rsidP="003C5705">
      <w:pPr>
        <w:pStyle w:val="ListParagraph"/>
        <w:numPr>
          <w:ilvl w:val="1"/>
          <w:numId w:val="10"/>
        </w:numPr>
        <w:jc w:val="left"/>
      </w:pPr>
      <w:hyperlink r:id="rId23" w:history="1">
        <w:r w:rsidR="00925E8A" w:rsidRPr="0079638E">
          <w:rPr>
            <w:rStyle w:val="Hyperlink"/>
          </w:rPr>
          <w:t>http://developer.android.com/about/index.html</w:t>
        </w:r>
      </w:hyperlink>
      <w:r w:rsidR="00925E8A">
        <w:t xml:space="preserve"> </w:t>
      </w:r>
    </w:p>
    <w:p w14:paraId="059D178F" w14:textId="77777777" w:rsidR="00925E8A" w:rsidRPr="008D362A" w:rsidRDefault="00813173" w:rsidP="003C5705">
      <w:pPr>
        <w:pStyle w:val="ListParagraph"/>
        <w:numPr>
          <w:ilvl w:val="1"/>
          <w:numId w:val="10"/>
        </w:numPr>
        <w:jc w:val="left"/>
      </w:pPr>
      <w:hyperlink r:id="rId24" w:history="1">
        <w:r w:rsidR="00925E8A" w:rsidRPr="0079638E">
          <w:rPr>
            <w:rStyle w:val="Hyperlink"/>
          </w:rPr>
          <w:t>http://developer.android.com/guide/components/fundamentals.html</w:t>
        </w:r>
      </w:hyperlink>
      <w:r w:rsidR="00925E8A">
        <w:t xml:space="preserve"> </w:t>
      </w:r>
    </w:p>
    <w:p w14:paraId="769D7C59" w14:textId="77777777" w:rsidR="00925E8A" w:rsidRPr="008D362A" w:rsidRDefault="00813173" w:rsidP="003C5705">
      <w:pPr>
        <w:pStyle w:val="ListParagraph"/>
        <w:numPr>
          <w:ilvl w:val="1"/>
          <w:numId w:val="10"/>
        </w:numPr>
        <w:jc w:val="left"/>
      </w:pPr>
      <w:hyperlink r:id="rId25" w:history="1">
        <w:r w:rsidR="00925E8A" w:rsidRPr="005D693D">
          <w:rPr>
            <w:rStyle w:val="Hyperlink"/>
          </w:rPr>
          <w:t>http://developer.android.com/guide/topics/data/data-storage.html</w:t>
        </w:r>
      </w:hyperlink>
    </w:p>
    <w:p w14:paraId="12B85367" w14:textId="77777777" w:rsidR="00925E8A" w:rsidRDefault="00813173" w:rsidP="003C5705">
      <w:pPr>
        <w:pStyle w:val="ListParagraph"/>
        <w:numPr>
          <w:ilvl w:val="1"/>
          <w:numId w:val="10"/>
        </w:numPr>
        <w:jc w:val="left"/>
      </w:pPr>
      <w:hyperlink r:id="rId26" w:history="1">
        <w:r w:rsidR="00925E8A" w:rsidRPr="0079638E">
          <w:rPr>
            <w:rStyle w:val="Hyperlink"/>
          </w:rPr>
          <w:t>http://developer.android.com/samples/index.html</w:t>
        </w:r>
      </w:hyperlink>
      <w:r w:rsidR="00925E8A">
        <w:t xml:space="preserve"> </w:t>
      </w:r>
    </w:p>
    <w:p w14:paraId="44644DA4" w14:textId="77777777" w:rsidR="00925E8A" w:rsidRPr="00E31558" w:rsidRDefault="00813173" w:rsidP="003C5705">
      <w:pPr>
        <w:pStyle w:val="ListParagraph"/>
        <w:numPr>
          <w:ilvl w:val="1"/>
          <w:numId w:val="10"/>
        </w:numPr>
        <w:jc w:val="left"/>
      </w:pPr>
      <w:hyperlink r:id="rId27" w:history="1">
        <w:r w:rsidR="00925E8A" w:rsidRPr="00A302AD">
          <w:rPr>
            <w:rStyle w:val="Hyperlink"/>
          </w:rPr>
          <w:t>http://developer.android.com/guide/topics/ui/index.html</w:t>
        </w:r>
      </w:hyperlink>
    </w:p>
    <w:p w14:paraId="57036165" w14:textId="77777777" w:rsidR="00925E8A" w:rsidRDefault="00813173" w:rsidP="003C5705">
      <w:pPr>
        <w:pStyle w:val="ListParagraph"/>
        <w:numPr>
          <w:ilvl w:val="1"/>
          <w:numId w:val="10"/>
        </w:numPr>
        <w:jc w:val="left"/>
      </w:pPr>
      <w:hyperlink r:id="rId28" w:history="1">
        <w:r w:rsidR="00925E8A" w:rsidRPr="00A302AD">
          <w:rPr>
            <w:rStyle w:val="Hyperlink"/>
          </w:rPr>
          <w:t>http://developer.android.com/training/index.html</w:t>
        </w:r>
      </w:hyperlink>
    </w:p>
    <w:p w14:paraId="37BC5135" w14:textId="77777777" w:rsidR="00925E8A" w:rsidRDefault="00813173" w:rsidP="003C5705">
      <w:pPr>
        <w:pStyle w:val="ListParagraph"/>
        <w:numPr>
          <w:ilvl w:val="1"/>
          <w:numId w:val="10"/>
        </w:numPr>
        <w:jc w:val="left"/>
      </w:pPr>
      <w:hyperlink r:id="rId29" w:history="1">
        <w:r w:rsidR="00925E8A" w:rsidRPr="0079638E">
          <w:rPr>
            <w:rStyle w:val="Hyperlink"/>
          </w:rPr>
          <w:t>http://developer.android.com/training/basics/activity-lifecycle/index.html</w:t>
        </w:r>
      </w:hyperlink>
      <w:r w:rsidR="00925E8A">
        <w:t xml:space="preserve"> </w:t>
      </w:r>
    </w:p>
    <w:p w14:paraId="4E843F36" w14:textId="77777777" w:rsidR="00925E8A" w:rsidRDefault="00813173" w:rsidP="003C5705">
      <w:pPr>
        <w:pStyle w:val="ListParagraph"/>
        <w:numPr>
          <w:ilvl w:val="1"/>
          <w:numId w:val="10"/>
        </w:numPr>
        <w:jc w:val="left"/>
      </w:pPr>
      <w:hyperlink r:id="rId30" w:history="1">
        <w:r w:rsidR="00925E8A" w:rsidRPr="0079638E">
          <w:rPr>
            <w:rStyle w:val="Hyperlink"/>
          </w:rPr>
          <w:t>http://developer.android.com/training/implementing-navigation/index.html</w:t>
        </w:r>
      </w:hyperlink>
      <w:r w:rsidR="00925E8A">
        <w:t xml:space="preserve"> </w:t>
      </w:r>
    </w:p>
    <w:p w14:paraId="4279D61B" w14:textId="77777777" w:rsidR="00925E8A" w:rsidRDefault="00925E8A" w:rsidP="003C5705">
      <w:pPr>
        <w:pStyle w:val="ListParagraph"/>
        <w:numPr>
          <w:ilvl w:val="0"/>
          <w:numId w:val="10"/>
        </w:numPr>
        <w:jc w:val="left"/>
      </w:pPr>
      <w:r>
        <w:t>Required Tools</w:t>
      </w:r>
    </w:p>
    <w:p w14:paraId="57179B54" w14:textId="77777777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>Android ADK</w:t>
      </w:r>
    </w:p>
    <w:p w14:paraId="3FAED755" w14:textId="77777777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 xml:space="preserve">Android Studio 1.0+ </w:t>
      </w:r>
    </w:p>
    <w:p w14:paraId="3187AE59" w14:textId="77777777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>Gradle</w:t>
      </w:r>
    </w:p>
    <w:p w14:paraId="3D385756" w14:textId="77777777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>Mac or Windows PC</w:t>
      </w:r>
    </w:p>
    <w:p w14:paraId="357B5144" w14:textId="77777777" w:rsidR="00925E8A" w:rsidRDefault="00925E8A" w:rsidP="003C5705">
      <w:pPr>
        <w:pStyle w:val="ListParagraph"/>
        <w:numPr>
          <w:ilvl w:val="0"/>
          <w:numId w:val="10"/>
        </w:numPr>
        <w:jc w:val="left"/>
      </w:pPr>
      <w:r>
        <w:t>CapTech Resources</w:t>
      </w:r>
    </w:p>
    <w:p w14:paraId="56E95B11" w14:textId="77777777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>Antoine Campbell</w:t>
      </w:r>
    </w:p>
    <w:p w14:paraId="18C55780" w14:textId="29F4E1F4" w:rsidR="00925E8A" w:rsidRDefault="00925E8A" w:rsidP="003C5705">
      <w:pPr>
        <w:pStyle w:val="ListParagraph"/>
        <w:numPr>
          <w:ilvl w:val="1"/>
          <w:numId w:val="10"/>
        </w:numPr>
        <w:jc w:val="left"/>
      </w:pPr>
      <w:r>
        <w:t>Jairo Vazquez</w:t>
      </w:r>
    </w:p>
    <w:p w14:paraId="328D0B4F" w14:textId="1647D893" w:rsidR="00925E8A" w:rsidRDefault="00925E8A" w:rsidP="00925E8A">
      <w:pPr>
        <w:pStyle w:val="CapTechHeading2"/>
      </w:pPr>
      <w:bookmarkStart w:id="9" w:name="_Toc444968218"/>
      <w:r>
        <w:t>Mobile Web / Responsive Site</w:t>
      </w:r>
      <w:bookmarkEnd w:id="9"/>
    </w:p>
    <w:p w14:paraId="2441EB55" w14:textId="77777777" w:rsidR="00925E8A" w:rsidRDefault="00925E8A" w:rsidP="003C5705">
      <w:pPr>
        <w:pStyle w:val="ListParagraph"/>
        <w:numPr>
          <w:ilvl w:val="0"/>
          <w:numId w:val="11"/>
        </w:numPr>
        <w:jc w:val="left"/>
      </w:pPr>
      <w:r>
        <w:lastRenderedPageBreak/>
        <w:t>Web resources</w:t>
      </w:r>
    </w:p>
    <w:p w14:paraId="0FEDDDE5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Angular JS (</w:t>
      </w:r>
      <w:hyperlink r:id="rId31" w:history="1">
        <w:r w:rsidRPr="00EA3B21">
          <w:rPr>
            <w:rStyle w:val="Hyperlink"/>
          </w:rPr>
          <w:t>https://angularjs.org/</w:t>
        </w:r>
      </w:hyperlink>
      <w:r>
        <w:t>)</w:t>
      </w:r>
    </w:p>
    <w:p w14:paraId="33664EA4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Bootstrap CSS (</w:t>
      </w:r>
      <w:r w:rsidRPr="006A2A63">
        <w:t>http://getbootstrap.com/css/</w:t>
      </w:r>
      <w:r>
        <w:t>)</w:t>
      </w:r>
    </w:p>
    <w:p w14:paraId="76E3C91C" w14:textId="77777777" w:rsidR="00925E8A" w:rsidRDefault="00925E8A" w:rsidP="003C5705">
      <w:pPr>
        <w:pStyle w:val="ListParagraph"/>
        <w:numPr>
          <w:ilvl w:val="0"/>
          <w:numId w:val="11"/>
        </w:numPr>
        <w:jc w:val="left"/>
      </w:pPr>
      <w:r>
        <w:t>Required Tools</w:t>
      </w:r>
    </w:p>
    <w:p w14:paraId="1BA727B7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Web Browser</w:t>
      </w:r>
    </w:p>
    <w:p w14:paraId="76AB6AB9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Mobile Device or Simulator/Emulator</w:t>
      </w:r>
    </w:p>
    <w:p w14:paraId="292A33D8" w14:textId="77777777" w:rsidR="00925E8A" w:rsidRDefault="00925E8A" w:rsidP="003C5705">
      <w:pPr>
        <w:pStyle w:val="ListParagraph"/>
        <w:numPr>
          <w:ilvl w:val="0"/>
          <w:numId w:val="11"/>
        </w:numPr>
        <w:jc w:val="left"/>
      </w:pPr>
      <w:r>
        <w:t>CapTech Resources</w:t>
      </w:r>
    </w:p>
    <w:p w14:paraId="5313AA07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Josh Stickles</w:t>
      </w:r>
    </w:p>
    <w:p w14:paraId="346EB01A" w14:textId="77777777" w:rsidR="00925E8A" w:rsidRDefault="00925E8A" w:rsidP="003C5705">
      <w:pPr>
        <w:pStyle w:val="ListParagraph"/>
        <w:numPr>
          <w:ilvl w:val="1"/>
          <w:numId w:val="11"/>
        </w:numPr>
        <w:jc w:val="left"/>
      </w:pPr>
      <w:r>
        <w:t>Matt Kesler</w:t>
      </w:r>
    </w:p>
    <w:p w14:paraId="20C3256B" w14:textId="0207817E" w:rsidR="00202EE1" w:rsidRDefault="00202EE1" w:rsidP="00202EE1">
      <w:pPr>
        <w:pStyle w:val="CapTechHeading2"/>
      </w:pPr>
      <w:bookmarkStart w:id="10" w:name="_Toc444968219"/>
      <w:r>
        <w:t>Universal Windows Platform (UWP)</w:t>
      </w:r>
      <w:bookmarkEnd w:id="10"/>
    </w:p>
    <w:p w14:paraId="1BE54506" w14:textId="77777777" w:rsidR="00202EE1" w:rsidRDefault="00202EE1" w:rsidP="003C5705">
      <w:pPr>
        <w:pStyle w:val="ListParagraph"/>
        <w:numPr>
          <w:ilvl w:val="0"/>
          <w:numId w:val="10"/>
        </w:numPr>
        <w:spacing w:after="0" w:line="240" w:lineRule="auto"/>
        <w:jc w:val="left"/>
      </w:pPr>
      <w:r>
        <w:t>Web resources</w:t>
      </w:r>
    </w:p>
    <w:p w14:paraId="4595CB06" w14:textId="77777777" w:rsidR="00202EE1" w:rsidRDefault="00813173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hyperlink r:id="rId32" w:history="1">
        <w:r w:rsidR="00202EE1" w:rsidRPr="007B7DCA">
          <w:rPr>
            <w:rStyle w:val="Hyperlink"/>
          </w:rPr>
          <w:t>https://dev.windows.com/en-us/</w:t>
        </w:r>
      </w:hyperlink>
      <w:r w:rsidR="00202EE1">
        <w:t xml:space="preserve"> </w:t>
      </w:r>
    </w:p>
    <w:p w14:paraId="1E9A88D6" w14:textId="77777777" w:rsidR="00202EE1" w:rsidRDefault="00813173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hyperlink r:id="rId33" w:history="1">
        <w:r w:rsidR="00202EE1" w:rsidRPr="00A26167">
          <w:rPr>
            <w:rStyle w:val="Hyperlink"/>
          </w:rPr>
          <w:t>https://msdn.microsoft.com/en-US/library/windows/apps/windows.ui.xaml.controls.aspx</w:t>
        </w:r>
      </w:hyperlink>
      <w:r w:rsidR="00202EE1">
        <w:t xml:space="preserve"> </w:t>
      </w:r>
    </w:p>
    <w:p w14:paraId="2980438C" w14:textId="77777777" w:rsidR="00202EE1" w:rsidRDefault="00813173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hyperlink r:id="rId34" w:history="1">
        <w:r w:rsidR="00202EE1" w:rsidRPr="007B7DCA">
          <w:rPr>
            <w:rStyle w:val="Hyperlink"/>
          </w:rPr>
          <w:t>https://msdn.microsoft.com/en-US/</w:t>
        </w:r>
      </w:hyperlink>
      <w:r w:rsidR="00202EE1">
        <w:t xml:space="preserve"> </w:t>
      </w:r>
    </w:p>
    <w:p w14:paraId="38AC287A" w14:textId="77777777" w:rsidR="00202EE1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>
        <w:t>MVVM Frameworks</w:t>
      </w:r>
    </w:p>
    <w:p w14:paraId="3F99A943" w14:textId="77777777" w:rsidR="00202EE1" w:rsidRDefault="00813173" w:rsidP="003C5705">
      <w:pPr>
        <w:pStyle w:val="ListParagraph"/>
        <w:numPr>
          <w:ilvl w:val="2"/>
          <w:numId w:val="10"/>
        </w:numPr>
        <w:spacing w:after="0" w:line="240" w:lineRule="auto"/>
        <w:jc w:val="left"/>
      </w:pPr>
      <w:hyperlink r:id="rId35" w:history="1">
        <w:r w:rsidR="00202EE1" w:rsidRPr="007B7DCA">
          <w:rPr>
            <w:rStyle w:val="Hyperlink"/>
          </w:rPr>
          <w:t>http://mvvmlight.codeplex.com/</w:t>
        </w:r>
      </w:hyperlink>
      <w:r w:rsidR="00202EE1">
        <w:t xml:space="preserve"> </w:t>
      </w:r>
    </w:p>
    <w:p w14:paraId="04FF3A1F" w14:textId="77777777" w:rsidR="00202EE1" w:rsidRDefault="00813173" w:rsidP="003C5705">
      <w:pPr>
        <w:pStyle w:val="ListParagraph"/>
        <w:numPr>
          <w:ilvl w:val="2"/>
          <w:numId w:val="10"/>
        </w:numPr>
        <w:spacing w:after="0" w:line="240" w:lineRule="auto"/>
        <w:jc w:val="left"/>
      </w:pPr>
      <w:hyperlink r:id="rId36" w:history="1">
        <w:r w:rsidR="00202EE1" w:rsidRPr="007B7DCA">
          <w:rPr>
            <w:rStyle w:val="Hyperlink"/>
          </w:rPr>
          <w:t>https://pnpmvvm.codeplex.com/</w:t>
        </w:r>
      </w:hyperlink>
      <w:r w:rsidR="00202EE1">
        <w:t xml:space="preserve"> </w:t>
      </w:r>
    </w:p>
    <w:p w14:paraId="4E657560" w14:textId="77777777" w:rsidR="00202EE1" w:rsidRDefault="00202EE1" w:rsidP="003C5705">
      <w:pPr>
        <w:pStyle w:val="ListParagraph"/>
        <w:numPr>
          <w:ilvl w:val="0"/>
          <w:numId w:val="10"/>
        </w:numPr>
        <w:spacing w:after="0" w:line="240" w:lineRule="auto"/>
        <w:jc w:val="left"/>
      </w:pPr>
      <w:r>
        <w:t>Required Tools</w:t>
      </w:r>
    </w:p>
    <w:p w14:paraId="2554D3F8" w14:textId="77777777" w:rsidR="00202EE1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>
        <w:t>Windows 10+</w:t>
      </w:r>
    </w:p>
    <w:p w14:paraId="4254A0BE" w14:textId="77777777" w:rsidR="00202EE1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>
        <w:t>Visual Studio 2015+ with UWP SDK</w:t>
      </w:r>
    </w:p>
    <w:p w14:paraId="43A77616" w14:textId="77777777" w:rsidR="00202EE1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>
        <w:t>Windows 10 Mobile Emulators (optional)</w:t>
      </w:r>
    </w:p>
    <w:p w14:paraId="0A69F466" w14:textId="77777777" w:rsidR="00202EE1" w:rsidRDefault="00202EE1" w:rsidP="003C5705">
      <w:pPr>
        <w:pStyle w:val="ListParagraph"/>
        <w:numPr>
          <w:ilvl w:val="0"/>
          <w:numId w:val="10"/>
        </w:numPr>
        <w:spacing w:after="0" w:line="240" w:lineRule="auto"/>
        <w:jc w:val="left"/>
      </w:pPr>
      <w:r>
        <w:t>CapTech Resources</w:t>
      </w:r>
    </w:p>
    <w:p w14:paraId="1DD1AEB2" w14:textId="77777777" w:rsidR="00202EE1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>
        <w:t>John Nein</w:t>
      </w:r>
    </w:p>
    <w:p w14:paraId="133FEBDA" w14:textId="2C3147F1" w:rsidR="00925E8A" w:rsidRDefault="00202EE1" w:rsidP="003C5705">
      <w:pPr>
        <w:pStyle w:val="ListParagraph"/>
        <w:numPr>
          <w:ilvl w:val="1"/>
          <w:numId w:val="10"/>
        </w:numPr>
        <w:spacing w:after="0" w:line="240" w:lineRule="auto"/>
        <w:jc w:val="left"/>
      </w:pPr>
      <w:r w:rsidRPr="0015333F">
        <w:t>Nicholas Cipollina</w:t>
      </w:r>
    </w:p>
    <w:p w14:paraId="79A1BC8B" w14:textId="77777777" w:rsidR="00C310C2" w:rsidRDefault="00C310C2" w:rsidP="00C310C2">
      <w:pPr>
        <w:spacing w:after="0" w:line="240" w:lineRule="auto"/>
        <w:jc w:val="left"/>
      </w:pPr>
    </w:p>
    <w:p w14:paraId="5080F2FE" w14:textId="069C1507" w:rsidR="00C310C2" w:rsidRDefault="00C310C2" w:rsidP="00C310C2">
      <w:pPr>
        <w:pStyle w:val="CapTechHeading1"/>
      </w:pPr>
      <w:bookmarkStart w:id="11" w:name="_Toc444968220"/>
      <w:r>
        <w:t>Deliverables</w:t>
      </w:r>
      <w:bookmarkEnd w:id="11"/>
    </w:p>
    <w:p w14:paraId="6F28ADAF" w14:textId="11F87EB7" w:rsidR="00C310C2" w:rsidRPr="00925E8A" w:rsidRDefault="00C310C2" w:rsidP="00C310C2">
      <w:r w:rsidRPr="00E31558">
        <w:rPr>
          <w:szCs w:val="22"/>
        </w:rPr>
        <w:t>An application that meets the above requirements running on the target mobile device is required for completion of this assignment.</w:t>
      </w:r>
    </w:p>
    <w:sectPr w:rsidR="00C310C2" w:rsidRPr="00925E8A" w:rsidSect="00A560EE">
      <w:footerReference w:type="default" r:id="rId37"/>
      <w:pgSz w:w="12240" w:h="15840" w:code="1"/>
      <w:pgMar w:top="1890" w:right="1440" w:bottom="1440" w:left="1440" w:header="576" w:footer="576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E86F10" w14:textId="77777777" w:rsidR="003C5705" w:rsidRDefault="003C5705">
      <w:r>
        <w:separator/>
      </w:r>
    </w:p>
  </w:endnote>
  <w:endnote w:type="continuationSeparator" w:id="0">
    <w:p w14:paraId="18B32DED" w14:textId="77777777" w:rsidR="003C5705" w:rsidRDefault="003C5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  <w:font w:name="Chaparral Pro">
    <w:altName w:val="Athelas"/>
    <w:charset w:val="00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heSerif B5 Plain">
    <w:charset w:val="00"/>
    <w:family w:val="auto"/>
    <w:pitch w:val="variable"/>
    <w:sig w:usb0="800000AF" w:usb1="5000204A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Demi">
    <w:panose1 w:val="020B0703020102020204"/>
    <w:charset w:val="00"/>
    <w:family w:val="auto"/>
    <w:pitch w:val="variable"/>
    <w:sig w:usb0="00000287" w:usb1="00000000" w:usb2="00000000" w:usb3="00000000" w:csb0="0000009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39DF2" w14:textId="77777777" w:rsidR="00176767" w:rsidRPr="00832ABC" w:rsidRDefault="00176767" w:rsidP="00E9306F">
    <w:pPr>
      <w:pStyle w:val="Footer"/>
      <w:ind w:left="-720"/>
    </w:pPr>
    <w:r>
      <w:t>[FOOTER INFO HERE]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212B" w14:textId="77777777" w:rsidR="00176767" w:rsidRDefault="0017676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B3DF4C8" wp14:editId="22E47AFE">
              <wp:simplePos x="0" y="0"/>
              <wp:positionH relativeFrom="column">
                <wp:posOffset>0</wp:posOffset>
              </wp:positionH>
              <wp:positionV relativeFrom="paragraph">
                <wp:posOffset>96927</wp:posOffset>
              </wp:positionV>
              <wp:extent cx="6016625" cy="415431"/>
              <wp:effectExtent l="0" t="0" r="3175" b="3810"/>
              <wp:wrapNone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6625" cy="415431"/>
                        <a:chOff x="0" y="1"/>
                        <a:chExt cx="6016767" cy="415763"/>
                      </a:xfrm>
                    </wpg:grpSpPr>
                    <wps:wsp>
                      <wps:cNvPr id="3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0" y="1"/>
                          <a:ext cx="4061460" cy="36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88AE3" w14:textId="77777777" w:rsidR="00176767" w:rsidRPr="00FB0997" w:rsidRDefault="00176767" w:rsidP="00FB0997">
                            <w:pPr>
                              <w:pStyle w:val="CapTechFooter"/>
                            </w:pPr>
                            <w:r w:rsidRPr="0078493F">
                              <w:t xml:space="preserve">[Title of </w:t>
                            </w:r>
                            <w:r w:rsidRPr="00FB0997">
                              <w:t>Proposal] for [Client]</w:t>
                            </w:r>
                          </w:p>
                          <w:p w14:paraId="40E4F8E3" w14:textId="77777777" w:rsidR="00176767" w:rsidRPr="00FB0997" w:rsidRDefault="00176767" w:rsidP="00FB0997">
                            <w:pPr>
                              <w:pStyle w:val="CapTechFooter"/>
                            </w:pPr>
                            <w:r w:rsidRPr="00FB0997">
                              <w:t>[Due Date]</w:t>
                            </w:r>
                          </w:p>
                          <w:p w14:paraId="2B2CEED0" w14:textId="77777777" w:rsidR="00176767" w:rsidRPr="0078493F" w:rsidRDefault="00176767" w:rsidP="00FB0997">
                            <w:pPr>
                              <w:pStyle w:val="CapTechFooter"/>
                            </w:pPr>
                            <w:r w:rsidRPr="00FB0997">
                              <w:t>Proprietary</w:t>
                            </w:r>
                            <w:r w:rsidRPr="0078493F">
                              <w:t xml:space="preserve"> and Confidential • ©2015 CapTech Ventures • All Rights Reserved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19"/>
                      <wps:cNvSpPr txBox="1">
                        <a:spLocks noChangeArrowheads="1"/>
                      </wps:cNvSpPr>
                      <wps:spPr bwMode="auto">
                        <a:xfrm>
                          <a:off x="5012065" y="6824"/>
                          <a:ext cx="1004702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A290D" w14:textId="77777777" w:rsidR="00176767" w:rsidRPr="00FB0997" w:rsidRDefault="00176767" w:rsidP="00FB0997">
                            <w:pPr>
                              <w:pStyle w:val="CapTechFooterPage"/>
                            </w:pPr>
                            <w:r w:rsidRPr="00FB0997">
                              <w:fldChar w:fldCharType="begin"/>
                            </w:r>
                            <w:r w:rsidRPr="00FB0997">
                              <w:instrText xml:space="preserve"> PAGE   \* MERGEFORMAT </w:instrText>
                            </w:r>
                            <w:r w:rsidRPr="00FB0997">
                              <w:fldChar w:fldCharType="separate"/>
                            </w:r>
                            <w:r w:rsidR="00813173">
                              <w:rPr>
                                <w:noProof/>
                              </w:rPr>
                              <w:t>ii</w:t>
                            </w:r>
                            <w:r w:rsidRPr="00FB0997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3DF4C8" id="Group_x0020_13" o:spid="_x0000_s1027" style="position:absolute;left:0;text-align:left;margin-left:0;margin-top:7.65pt;width:473.75pt;height:32.7pt;z-index:251657216" coordorigin=",1" coordsize="6016767,4157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8" o:spid="_x0000_s1028" type="#_x0000_t202" style="position:absolute;top:1;width:4061460;height:362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<v:textbox inset="0,0,0,0">
                  <w:txbxContent>
                    <w:p w14:paraId="34A88AE3" w14:textId="77777777" w:rsidR="00176767" w:rsidRPr="00FB0997" w:rsidRDefault="00176767" w:rsidP="00FB0997">
                      <w:pPr>
                        <w:pStyle w:val="CapTechFooter"/>
                      </w:pPr>
                      <w:r w:rsidRPr="0078493F">
                        <w:t xml:space="preserve">[Title of </w:t>
                      </w:r>
                      <w:r w:rsidRPr="00FB0997">
                        <w:t>Proposal] for [Client]</w:t>
                      </w:r>
                    </w:p>
                    <w:p w14:paraId="40E4F8E3" w14:textId="77777777" w:rsidR="00176767" w:rsidRPr="00FB0997" w:rsidRDefault="00176767" w:rsidP="00FB0997">
                      <w:pPr>
                        <w:pStyle w:val="CapTechFooter"/>
                      </w:pPr>
                      <w:r w:rsidRPr="00FB0997">
                        <w:t>[Due Date]</w:t>
                      </w:r>
                    </w:p>
                    <w:p w14:paraId="2B2CEED0" w14:textId="77777777" w:rsidR="00176767" w:rsidRPr="0078493F" w:rsidRDefault="00176767" w:rsidP="00FB0997">
                      <w:pPr>
                        <w:pStyle w:val="CapTechFooter"/>
                      </w:pPr>
                      <w:r w:rsidRPr="00FB0997">
                        <w:t>Proprietary</w:t>
                      </w:r>
                      <w:r w:rsidRPr="0078493F">
                        <w:t xml:space="preserve"> and Confidential • ©2015 CapTech Ventures • All Rights Reserved</w:t>
                      </w:r>
                    </w:p>
                  </w:txbxContent>
                </v:textbox>
              </v:shape>
              <v:shape id="Text_x0020_Box_x0020_19" o:spid="_x0000_s1029" type="#_x0000_t202" style="position:absolute;left:5012065;top:6824;width:1004702;height:4089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K6q0wwAA&#10;ANoAAAAPAAAAZHJzL2Rvd25yZXYueG1sRI9Ba8JAFITvBf/D8gRvdWMR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K6q0wwAAANoAAAAPAAAAAAAAAAAAAAAAAJcCAABkcnMvZG93&#10;bnJldi54bWxQSwUGAAAAAAQABAD1AAAAhwMAAAAA&#10;" filled="f" stroked="f">
                <v:textbox inset="0,0,0,0">
                  <w:txbxContent>
                    <w:p w14:paraId="24AA290D" w14:textId="77777777" w:rsidR="00176767" w:rsidRPr="00FB0997" w:rsidRDefault="00176767" w:rsidP="00FB0997">
                      <w:pPr>
                        <w:pStyle w:val="CapTechFooterPage"/>
                      </w:pPr>
                      <w:r w:rsidRPr="00FB0997">
                        <w:fldChar w:fldCharType="begin"/>
                      </w:r>
                      <w:r w:rsidRPr="00FB0997">
                        <w:instrText xml:space="preserve"> PAGE   \* MERGEFORMAT </w:instrText>
                      </w:r>
                      <w:r w:rsidRPr="00FB0997">
                        <w:fldChar w:fldCharType="separate"/>
                      </w:r>
                      <w:r w:rsidR="000A0B0F">
                        <w:rPr>
                          <w:noProof/>
                        </w:rPr>
                        <w:t>ii</w:t>
                      </w:r>
                      <w:r w:rsidRPr="00FB0997"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24F300D" wp14:editId="22F32B08">
              <wp:simplePos x="0" y="0"/>
              <wp:positionH relativeFrom="column">
                <wp:posOffset>-915035</wp:posOffset>
              </wp:positionH>
              <wp:positionV relativeFrom="paragraph">
                <wp:posOffset>-20633</wp:posOffset>
              </wp:positionV>
              <wp:extent cx="7772400" cy="0"/>
              <wp:effectExtent l="0" t="0" r="19050" b="1905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833C9C" id="Straight_x0020_Connector_x0020_16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2.05pt,-1.55pt" to="539.95pt,-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" strokecolor="#005db9 [3204]" strokeweight=".25pt"/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65C6903F" wp14:editId="0D989F86">
          <wp:simplePos x="0" y="0"/>
          <wp:positionH relativeFrom="page">
            <wp:posOffset>880110</wp:posOffset>
          </wp:positionH>
          <wp:positionV relativeFrom="paragraph">
            <wp:posOffset>16510</wp:posOffset>
          </wp:positionV>
          <wp:extent cx="3383280" cy="82296"/>
          <wp:effectExtent l="0" t="0" r="0" b="0"/>
          <wp:wrapNone/>
          <wp:docPr id="6" name="Pictur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_DATA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94" t="52124" r="54228" b="-4244"/>
                  <a:stretch/>
                </pic:blipFill>
                <pic:spPr bwMode="auto">
                  <a:xfrm>
                    <a:off x="0" y="0"/>
                    <a:ext cx="3383280" cy="8229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3173">
      <w:fldChar w:fldCharType="begin"/>
    </w:r>
    <w:r w:rsidR="00813173">
      <w:instrText xml:space="preserve"> DOCVARIABLE dcuFooter  </w:instrText>
    </w:r>
    <w:r w:rsidR="00813173">
      <w:fldChar w:fldCharType="separate"/>
    </w:r>
    <w:r w:rsidR="00E27D49">
      <w:t xml:space="preserve"> </w:t>
    </w:r>
    <w:r w:rsidR="00813173"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F50712" w14:textId="77777777" w:rsidR="00176767" w:rsidRDefault="00176767" w:rsidP="0078493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56B9E35" wp14:editId="6CA14E2A">
              <wp:simplePos x="0" y="0"/>
              <wp:positionH relativeFrom="column">
                <wp:posOffset>0</wp:posOffset>
              </wp:positionH>
              <wp:positionV relativeFrom="paragraph">
                <wp:posOffset>95885</wp:posOffset>
              </wp:positionV>
              <wp:extent cx="6016625" cy="415925"/>
              <wp:effectExtent l="0" t="0" r="3175" b="317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6625" cy="415925"/>
                        <a:chOff x="0" y="0"/>
                        <a:chExt cx="6016767" cy="416257"/>
                      </a:xfrm>
                    </wpg:grpSpPr>
                    <wps:wsp>
                      <wps:cNvPr id="27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416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11855A" w14:textId="77777777" w:rsidR="00176767" w:rsidRPr="00FB0997" w:rsidRDefault="00176767" w:rsidP="00FB0997">
                            <w:pPr>
                              <w:spacing w:after="0" w:line="240" w:lineRule="auto"/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</w:pPr>
                            <w:r w:rsidRPr="00FB0997"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  <w:t>[Title of Proposal] for [Client]</w:t>
                            </w:r>
                          </w:p>
                          <w:p w14:paraId="38358A77" w14:textId="77777777" w:rsidR="00176767" w:rsidRPr="00FB0997" w:rsidRDefault="00176767" w:rsidP="00FB0997">
                            <w:pPr>
                              <w:spacing w:after="0" w:line="240" w:lineRule="auto"/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</w:pPr>
                            <w:r w:rsidRPr="00FB0997"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  <w:t>[Due Date]</w:t>
                            </w:r>
                          </w:p>
                          <w:p w14:paraId="790DB69E" w14:textId="77777777" w:rsidR="00176767" w:rsidRPr="004E1C9B" w:rsidRDefault="00176767" w:rsidP="0078493F">
                            <w:pPr>
                              <w:spacing w:after="0" w:line="240" w:lineRule="auto"/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</w:pPr>
                            <w:r w:rsidRPr="00FB0997">
                              <w:rPr>
                                <w:rFonts w:ascii="Franklin Gothic Book" w:hAnsi="Franklin Gothic Book"/>
                                <w:color w:val="53565A" w:themeColor="text2"/>
                                <w:sz w:val="16"/>
                              </w:rPr>
                              <w:t>Proprietary and Confidential • ©2015 CapTech Ventures • All Rights Reserved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Text Box 19"/>
                      <wps:cNvSpPr txBox="1">
                        <a:spLocks noChangeArrowheads="1"/>
                      </wps:cNvSpPr>
                      <wps:spPr bwMode="auto">
                        <a:xfrm>
                          <a:off x="4905491" y="6824"/>
                          <a:ext cx="1111276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DFAAD" w14:textId="77777777" w:rsidR="00176767" w:rsidRPr="004E1C9B" w:rsidRDefault="00176767" w:rsidP="00FB0997">
                            <w:pPr>
                              <w:pStyle w:val="CapTechFooterPage"/>
                            </w:pPr>
                            <w:r w:rsidRPr="004E1C9B">
                              <w:fldChar w:fldCharType="begin"/>
                            </w:r>
                            <w:r w:rsidRPr="004E1C9B">
                              <w:instrText xml:space="preserve"> PAGE   \* MERGEFORMAT </w:instrText>
                            </w:r>
                            <w:r w:rsidRPr="004E1C9B">
                              <w:fldChar w:fldCharType="separate"/>
                            </w:r>
                            <w:r w:rsidR="00813173">
                              <w:rPr>
                                <w:noProof/>
                              </w:rPr>
                              <w:t>3</w:t>
                            </w:r>
                            <w:r w:rsidRPr="004E1C9B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6B9E35" id="Group_x0020_26" o:spid="_x0000_s1030" style="position:absolute;left:0;text-align:left;margin-left:0;margin-top:7.55pt;width:473.75pt;height:32.75pt;z-index:251667456" coordsize="6016767,4162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8" o:spid="_x0000_s1031" type="#_x0000_t202" style="position:absolute;width:4061460;height:4162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vPB+xAAA&#10;ANsAAAAPAAAAZHJzL2Rvd25yZXYueG1sRI9Ba8JAFITvgv9heUJvutGDrdFVRFooFMQYDx6f2Wey&#10;mH0bs1uN/74rFDwOM/MNs1h1thY3ar1xrGA8SkAQF04bLhUc8q/hBwgfkDXWjknBgzyslv3eAlPt&#10;7pzRbR9KESHsU1RQhdCkUvqiIot+5Bri6J1dazFE2ZZSt3iPcFvLSZJMpUXDcaHChjYVFZf9r1Ww&#10;PnL2aa7b0y47ZybPZwn/TC9KvQ269RxEoC68wv/tb61g8g7P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zwfsQAAADbAAAADwAAAAAAAAAAAAAAAACXAgAAZHJzL2Rv&#10;d25yZXYueG1sUEsFBgAAAAAEAAQA9QAAAIgDAAAAAA==&#10;" filled="f" stroked="f">
                <v:textbox inset="0,0,0,0">
                  <w:txbxContent>
                    <w:p w14:paraId="2111855A" w14:textId="77777777" w:rsidR="00176767" w:rsidRPr="00FB0997" w:rsidRDefault="00176767" w:rsidP="00FB0997">
                      <w:pPr>
                        <w:spacing w:after="0" w:line="240" w:lineRule="auto"/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</w:pPr>
                      <w:r w:rsidRPr="00FB0997"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  <w:t>[Title of Proposal] for [Client]</w:t>
                      </w:r>
                    </w:p>
                    <w:p w14:paraId="38358A77" w14:textId="77777777" w:rsidR="00176767" w:rsidRPr="00FB0997" w:rsidRDefault="00176767" w:rsidP="00FB0997">
                      <w:pPr>
                        <w:spacing w:after="0" w:line="240" w:lineRule="auto"/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</w:pPr>
                      <w:r w:rsidRPr="00FB0997"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  <w:t>[Due Date]</w:t>
                      </w:r>
                    </w:p>
                    <w:p w14:paraId="790DB69E" w14:textId="77777777" w:rsidR="00176767" w:rsidRPr="004E1C9B" w:rsidRDefault="00176767" w:rsidP="0078493F">
                      <w:pPr>
                        <w:spacing w:after="0" w:line="240" w:lineRule="auto"/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</w:pPr>
                      <w:r w:rsidRPr="00FB0997">
                        <w:rPr>
                          <w:rFonts w:ascii="Franklin Gothic Book" w:hAnsi="Franklin Gothic Book"/>
                          <w:color w:val="53565A" w:themeColor="text2"/>
                          <w:sz w:val="16"/>
                        </w:rPr>
                        <w:t>Proprietary and Confidential • ©2015 CapTech Ventures • All Rights Reserved</w:t>
                      </w:r>
                    </w:p>
                  </w:txbxContent>
                </v:textbox>
              </v:shape>
              <v:shape id="Text_x0020_Box_x0020_19" o:spid="_x0000_s1032" type="#_x0000_t202" style="position:absolute;left:4905491;top:6824;width:1111276;height:4089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2QM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rH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I2QMwAAAANsAAAAPAAAAAAAAAAAAAAAAAJcCAABkcnMvZG93bnJl&#10;di54bWxQSwUGAAAAAAQABAD1AAAAhAMAAAAA&#10;" filled="f" stroked="f">
                <v:textbox inset="0,0,0,0">
                  <w:txbxContent>
                    <w:p w14:paraId="5C5DFAAD" w14:textId="77777777" w:rsidR="00176767" w:rsidRPr="004E1C9B" w:rsidRDefault="00176767" w:rsidP="00FB0997">
                      <w:pPr>
                        <w:pStyle w:val="CapTechFooterPage"/>
                      </w:pPr>
                      <w:r w:rsidRPr="004E1C9B">
                        <w:fldChar w:fldCharType="begin"/>
                      </w:r>
                      <w:r w:rsidRPr="004E1C9B">
                        <w:instrText xml:space="preserve"> PAGE   \* MERGEFORMAT </w:instrText>
                      </w:r>
                      <w:r w:rsidRPr="004E1C9B">
                        <w:fldChar w:fldCharType="separate"/>
                      </w:r>
                      <w:r w:rsidR="000A0B0F">
                        <w:rPr>
                          <w:noProof/>
                        </w:rPr>
                        <w:t>1</w:t>
                      </w:r>
                      <w:r w:rsidRPr="004E1C9B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3408537" wp14:editId="5D434E71">
              <wp:simplePos x="0" y="0"/>
              <wp:positionH relativeFrom="column">
                <wp:posOffset>-915035</wp:posOffset>
              </wp:positionH>
              <wp:positionV relativeFrom="paragraph">
                <wp:posOffset>-20633</wp:posOffset>
              </wp:positionV>
              <wp:extent cx="7772400" cy="0"/>
              <wp:effectExtent l="0" t="0" r="19050" b="1905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896A35C" id="Straight_x0020_Connector_x0020_25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2.05pt,-1.55pt" to="539.95pt,-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" strokecolor="#005db9 [3204]" strokeweight=".25pt"/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0" locked="0" layoutInCell="1" allowOverlap="1" wp14:anchorId="7A253F7C" wp14:editId="02016140">
          <wp:simplePos x="0" y="0"/>
          <wp:positionH relativeFrom="page">
            <wp:posOffset>880110</wp:posOffset>
          </wp:positionH>
          <wp:positionV relativeFrom="paragraph">
            <wp:posOffset>16510</wp:posOffset>
          </wp:positionV>
          <wp:extent cx="3383280" cy="82296"/>
          <wp:effectExtent l="0" t="0" r="0" b="0"/>
          <wp:wrapNone/>
          <wp:docPr id="5" name="Pictur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_DATA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94" t="52124" r="54228" b="-4244"/>
                  <a:stretch/>
                </pic:blipFill>
                <pic:spPr bwMode="auto">
                  <a:xfrm>
                    <a:off x="0" y="0"/>
                    <a:ext cx="3383280" cy="8229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3173">
      <w:fldChar w:fldCharType="begin"/>
    </w:r>
    <w:r w:rsidR="00813173">
      <w:instrText xml:space="preserve"> DOCVARIABLE dcuFooter  </w:instrText>
    </w:r>
    <w:r w:rsidR="00813173">
      <w:fldChar w:fldCharType="separate"/>
    </w:r>
    <w:r w:rsidR="00E27D49">
      <w:t xml:space="preserve"> </w:t>
    </w:r>
    <w:r w:rsidR="00813173"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61A2B3" w14:textId="77777777" w:rsidR="003C5705" w:rsidRDefault="003C5705">
      <w:r>
        <w:separator/>
      </w:r>
    </w:p>
  </w:footnote>
  <w:footnote w:type="continuationSeparator" w:id="0">
    <w:p w14:paraId="6B0396A0" w14:textId="77777777" w:rsidR="003C5705" w:rsidRDefault="003C57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682798" w14:textId="77777777" w:rsidR="00176767" w:rsidRPr="003F168E" w:rsidRDefault="00176767" w:rsidP="003F168E">
    <w:pPr>
      <w:pStyle w:val="Header"/>
    </w:pPr>
    <w:r>
      <w:rPr>
        <w:noProof/>
      </w:rPr>
      <w:drawing>
        <wp:anchor distT="0" distB="0" distL="114300" distR="114300" simplePos="0" relativeHeight="251670528" behindDoc="1" locked="0" layoutInCell="1" allowOverlap="1" wp14:anchorId="0BC7CAF5" wp14:editId="0AC1E369">
          <wp:simplePos x="914400" y="361950"/>
          <wp:positionH relativeFrom="page">
            <wp:align>left</wp:align>
          </wp:positionH>
          <wp:positionV relativeFrom="page">
            <wp:align>top</wp:align>
          </wp:positionV>
          <wp:extent cx="7863840" cy="868680"/>
          <wp:effectExtent l="0" t="0" r="381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ransformation 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3840" cy="868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66A3D" w14:textId="77777777" w:rsidR="00176767" w:rsidRPr="00130B4F" w:rsidRDefault="00176767" w:rsidP="00E9306F">
    <w:r>
      <w:rPr>
        <w:noProof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32C9AF7" wp14:editId="5141D3EA">
              <wp:simplePos x="0" y="0"/>
              <wp:positionH relativeFrom="column">
                <wp:posOffset>6452235</wp:posOffset>
              </wp:positionH>
              <wp:positionV relativeFrom="paragraph">
                <wp:posOffset>231140</wp:posOffset>
              </wp:positionV>
              <wp:extent cx="228600" cy="9144000"/>
              <wp:effectExtent l="635" t="2540" r="0" b="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28600" cy="9144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8F6035" id="Rectangle_x0020_26" o:spid="_x0000_s1026" style="position:absolute;margin-left:508.05pt;margin-top:18.2pt;width:18pt;height:10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9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1">
    <w:nsid w:val="00000002"/>
    <w:multiLevelType w:val="singleLevel"/>
    <w:tmpl w:val="00000002"/>
    <w:name w:val="WW8Num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</w:abstractNum>
  <w:abstractNum w:abstractNumId="2">
    <w:nsid w:val="02F80C70"/>
    <w:multiLevelType w:val="hybridMultilevel"/>
    <w:tmpl w:val="4F6C3210"/>
    <w:lvl w:ilvl="0" w:tplc="EFFC1698">
      <w:start w:val="1"/>
      <w:numFmt w:val="bullet"/>
      <w:pStyle w:val="CapTechCallOutBox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312C0"/>
    <w:multiLevelType w:val="hybridMultilevel"/>
    <w:tmpl w:val="FF727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726B89"/>
    <w:multiLevelType w:val="hybridMultilevel"/>
    <w:tmpl w:val="3476E5CA"/>
    <w:lvl w:ilvl="0" w:tplc="1CA6907E">
      <w:start w:val="1"/>
      <w:numFmt w:val="bullet"/>
      <w:pStyle w:val="CapTechTableBullet"/>
      <w:lvlText w:val=""/>
      <w:lvlJc w:val="left"/>
      <w:pPr>
        <w:ind w:left="605" w:hanging="360"/>
      </w:pPr>
      <w:rPr>
        <w:rFonts w:ascii="Symbol" w:hAnsi="Symbol" w:hint="default"/>
        <w:color w:val="00A1E0" w:themeColor="accent2"/>
      </w:rPr>
    </w:lvl>
    <w:lvl w:ilvl="1" w:tplc="04090003" w:tentative="1">
      <w:start w:val="1"/>
      <w:numFmt w:val="bullet"/>
      <w:lvlText w:val="o"/>
      <w:lvlJc w:val="left"/>
      <w:pPr>
        <w:ind w:left="1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5" w:hanging="360"/>
      </w:pPr>
      <w:rPr>
        <w:rFonts w:ascii="Wingdings" w:hAnsi="Wingdings" w:hint="default"/>
      </w:rPr>
    </w:lvl>
  </w:abstractNum>
  <w:abstractNum w:abstractNumId="5">
    <w:nsid w:val="1C342656"/>
    <w:multiLevelType w:val="hybridMultilevel"/>
    <w:tmpl w:val="F88A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631BC9"/>
    <w:multiLevelType w:val="hybridMultilevel"/>
    <w:tmpl w:val="5D363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2F63CF"/>
    <w:multiLevelType w:val="hybridMultilevel"/>
    <w:tmpl w:val="8DB01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9D4534"/>
    <w:multiLevelType w:val="hybridMultilevel"/>
    <w:tmpl w:val="63DC6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A32B29"/>
    <w:multiLevelType w:val="hybridMultilevel"/>
    <w:tmpl w:val="9DAA15B8"/>
    <w:lvl w:ilvl="0" w:tplc="FB080F70">
      <w:start w:val="1"/>
      <w:numFmt w:val="bullet"/>
      <w:pStyle w:val="TableRowBullets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B75600"/>
    <w:multiLevelType w:val="singleLevel"/>
    <w:tmpl w:val="EBBC44FA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right="245" w:hanging="245"/>
      </w:pPr>
      <w:rPr>
        <w:rFonts w:ascii="Wingdings" w:hAnsi="Wingdings" w:hint="default"/>
      </w:rPr>
    </w:lvl>
  </w:abstractNum>
  <w:abstractNum w:abstractNumId="11">
    <w:nsid w:val="6DA06D37"/>
    <w:multiLevelType w:val="multilevel"/>
    <w:tmpl w:val="4C527B1C"/>
    <w:lvl w:ilvl="0">
      <w:start w:val="1"/>
      <w:numFmt w:val="decimal"/>
      <w:pStyle w:val="CapTechHeading1"/>
      <w:lvlText w:val="%1."/>
      <w:lvlJc w:val="left"/>
      <w:pPr>
        <w:ind w:left="540" w:hanging="360"/>
      </w:pPr>
    </w:lvl>
    <w:lvl w:ilvl="1">
      <w:start w:val="1"/>
      <w:numFmt w:val="decimal"/>
      <w:pStyle w:val="CapTechHeading2"/>
      <w:lvlText w:val="%1.%2."/>
      <w:lvlJc w:val="left"/>
      <w:pPr>
        <w:ind w:left="792" w:hanging="432"/>
      </w:pPr>
    </w:lvl>
    <w:lvl w:ilvl="2">
      <w:start w:val="1"/>
      <w:numFmt w:val="decimal"/>
      <w:pStyle w:val="CapTechHeading3"/>
      <w:lvlText w:val="%1.%2.%3."/>
      <w:lvlJc w:val="left"/>
      <w:pPr>
        <w:ind w:left="1224" w:hanging="504"/>
      </w:pPr>
    </w:lvl>
    <w:lvl w:ilvl="3">
      <w:start w:val="1"/>
      <w:numFmt w:val="decimal"/>
      <w:pStyle w:val="CapTechHeading4"/>
      <w:lvlText w:val="%1.%2.%3.%4."/>
      <w:lvlJc w:val="left"/>
      <w:pPr>
        <w:ind w:left="1728" w:hanging="648"/>
      </w:pPr>
    </w:lvl>
    <w:lvl w:ilvl="4">
      <w:start w:val="1"/>
      <w:numFmt w:val="decimal"/>
      <w:pStyle w:val="CapTech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28D5BB3"/>
    <w:multiLevelType w:val="hybridMultilevel"/>
    <w:tmpl w:val="ABAA4E76"/>
    <w:lvl w:ilvl="0" w:tplc="6DA84B72">
      <w:start w:val="1"/>
      <w:numFmt w:val="bullet"/>
      <w:pStyle w:val="CapTechBullet18pt"/>
      <w:lvlText w:val=""/>
      <w:lvlJc w:val="left"/>
      <w:pPr>
        <w:ind w:left="360" w:hanging="360"/>
      </w:pPr>
      <w:rPr>
        <w:rFonts w:ascii="Symbol" w:hAnsi="Symbol" w:hint="default"/>
        <w:color w:val="00A1E0" w:themeColor="accent2"/>
      </w:rPr>
    </w:lvl>
    <w:lvl w:ilvl="1" w:tplc="8DF8CE1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A1E0" w:themeColor="accent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2"/>
  </w:num>
  <w:num w:numId="4">
    <w:abstractNumId w:val="10"/>
  </w:num>
  <w:num w:numId="5">
    <w:abstractNumId w:val="11"/>
  </w:num>
  <w:num w:numId="6">
    <w:abstractNumId w:val="4"/>
  </w:num>
  <w:num w:numId="7">
    <w:abstractNumId w:val="5"/>
  </w:num>
  <w:num w:numId="8">
    <w:abstractNumId w:val="7"/>
  </w:num>
  <w:num w:numId="9">
    <w:abstractNumId w:val="3"/>
  </w:num>
  <w:num w:numId="10">
    <w:abstractNumId w:val="8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linkStyles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cuFooter" w:val=" "/>
    <w:docVar w:name="ShowStaticGuides" w:val="1"/>
  </w:docVars>
  <w:rsids>
    <w:rsidRoot w:val="00E27D49"/>
    <w:rsid w:val="00001A76"/>
    <w:rsid w:val="00002D20"/>
    <w:rsid w:val="00040E77"/>
    <w:rsid w:val="0005061A"/>
    <w:rsid w:val="0006068B"/>
    <w:rsid w:val="00067148"/>
    <w:rsid w:val="00067C4A"/>
    <w:rsid w:val="00070367"/>
    <w:rsid w:val="00073A6F"/>
    <w:rsid w:val="00081E5A"/>
    <w:rsid w:val="00084498"/>
    <w:rsid w:val="00086CD6"/>
    <w:rsid w:val="00087EB0"/>
    <w:rsid w:val="000A0025"/>
    <w:rsid w:val="000A0B0F"/>
    <w:rsid w:val="000B2861"/>
    <w:rsid w:val="000B4D3F"/>
    <w:rsid w:val="000B69C4"/>
    <w:rsid w:val="000C1527"/>
    <w:rsid w:val="000C3138"/>
    <w:rsid w:val="000D3BA1"/>
    <w:rsid w:val="000E6DA5"/>
    <w:rsid w:val="000F22DA"/>
    <w:rsid w:val="000F3B4C"/>
    <w:rsid w:val="000F608F"/>
    <w:rsid w:val="0011009D"/>
    <w:rsid w:val="00111C02"/>
    <w:rsid w:val="00111D9B"/>
    <w:rsid w:val="00122455"/>
    <w:rsid w:val="00125482"/>
    <w:rsid w:val="0013009F"/>
    <w:rsid w:val="0016010C"/>
    <w:rsid w:val="00164E96"/>
    <w:rsid w:val="00176767"/>
    <w:rsid w:val="00177B17"/>
    <w:rsid w:val="0018283D"/>
    <w:rsid w:val="00192DB9"/>
    <w:rsid w:val="00193F13"/>
    <w:rsid w:val="001B4506"/>
    <w:rsid w:val="001B5835"/>
    <w:rsid w:val="001B7422"/>
    <w:rsid w:val="001D76DE"/>
    <w:rsid w:val="001F53D4"/>
    <w:rsid w:val="001F6D7E"/>
    <w:rsid w:val="00202EE1"/>
    <w:rsid w:val="00206B1E"/>
    <w:rsid w:val="00211AF8"/>
    <w:rsid w:val="00214827"/>
    <w:rsid w:val="00220631"/>
    <w:rsid w:val="002326D0"/>
    <w:rsid w:val="00243577"/>
    <w:rsid w:val="002478E4"/>
    <w:rsid w:val="00250A2D"/>
    <w:rsid w:val="002532D9"/>
    <w:rsid w:val="00266504"/>
    <w:rsid w:val="002740BD"/>
    <w:rsid w:val="002773C0"/>
    <w:rsid w:val="00277FF9"/>
    <w:rsid w:val="0028374D"/>
    <w:rsid w:val="00284A9D"/>
    <w:rsid w:val="00293FD4"/>
    <w:rsid w:val="002A7157"/>
    <w:rsid w:val="002B3B12"/>
    <w:rsid w:val="002B62AA"/>
    <w:rsid w:val="002B7B99"/>
    <w:rsid w:val="002C02E9"/>
    <w:rsid w:val="002C038C"/>
    <w:rsid w:val="002C446D"/>
    <w:rsid w:val="002E071F"/>
    <w:rsid w:val="002E4BE4"/>
    <w:rsid w:val="002E507B"/>
    <w:rsid w:val="002F4AEA"/>
    <w:rsid w:val="002F6721"/>
    <w:rsid w:val="002F6955"/>
    <w:rsid w:val="00321B36"/>
    <w:rsid w:val="00322209"/>
    <w:rsid w:val="003258BC"/>
    <w:rsid w:val="00330F4C"/>
    <w:rsid w:val="0033787C"/>
    <w:rsid w:val="00345565"/>
    <w:rsid w:val="003473F6"/>
    <w:rsid w:val="0036376F"/>
    <w:rsid w:val="0037339A"/>
    <w:rsid w:val="00374D70"/>
    <w:rsid w:val="00377F11"/>
    <w:rsid w:val="00385148"/>
    <w:rsid w:val="003852A6"/>
    <w:rsid w:val="00391600"/>
    <w:rsid w:val="00395D0B"/>
    <w:rsid w:val="003A2CD3"/>
    <w:rsid w:val="003A3BF6"/>
    <w:rsid w:val="003A59C3"/>
    <w:rsid w:val="003C5705"/>
    <w:rsid w:val="003D2EF9"/>
    <w:rsid w:val="003D52CF"/>
    <w:rsid w:val="003E04CF"/>
    <w:rsid w:val="003F168E"/>
    <w:rsid w:val="003F768C"/>
    <w:rsid w:val="00432038"/>
    <w:rsid w:val="00434E85"/>
    <w:rsid w:val="00434FC6"/>
    <w:rsid w:val="00435071"/>
    <w:rsid w:val="004372C6"/>
    <w:rsid w:val="004415CF"/>
    <w:rsid w:val="00443CA9"/>
    <w:rsid w:val="004467C9"/>
    <w:rsid w:val="0044690D"/>
    <w:rsid w:val="00462650"/>
    <w:rsid w:val="00473A4B"/>
    <w:rsid w:val="00476250"/>
    <w:rsid w:val="00485F96"/>
    <w:rsid w:val="004A2F20"/>
    <w:rsid w:val="004A72A3"/>
    <w:rsid w:val="004B3B0C"/>
    <w:rsid w:val="004C53C5"/>
    <w:rsid w:val="004D206A"/>
    <w:rsid w:val="004D2743"/>
    <w:rsid w:val="004D3F6F"/>
    <w:rsid w:val="004E1693"/>
    <w:rsid w:val="004E1C9B"/>
    <w:rsid w:val="004E6292"/>
    <w:rsid w:val="004F1384"/>
    <w:rsid w:val="00504CD8"/>
    <w:rsid w:val="0050503B"/>
    <w:rsid w:val="00506F2F"/>
    <w:rsid w:val="00507232"/>
    <w:rsid w:val="0052408C"/>
    <w:rsid w:val="00525B70"/>
    <w:rsid w:val="00531B12"/>
    <w:rsid w:val="00544320"/>
    <w:rsid w:val="0055067A"/>
    <w:rsid w:val="00554477"/>
    <w:rsid w:val="00555745"/>
    <w:rsid w:val="00556CE4"/>
    <w:rsid w:val="005621BA"/>
    <w:rsid w:val="005623DA"/>
    <w:rsid w:val="005652B1"/>
    <w:rsid w:val="005666DD"/>
    <w:rsid w:val="0057088E"/>
    <w:rsid w:val="005735D7"/>
    <w:rsid w:val="005753F9"/>
    <w:rsid w:val="00581308"/>
    <w:rsid w:val="0058226A"/>
    <w:rsid w:val="00584627"/>
    <w:rsid w:val="00584C32"/>
    <w:rsid w:val="005927B2"/>
    <w:rsid w:val="005A1330"/>
    <w:rsid w:val="005A4FDE"/>
    <w:rsid w:val="005A5509"/>
    <w:rsid w:val="005C0B22"/>
    <w:rsid w:val="005C65CD"/>
    <w:rsid w:val="005D33D4"/>
    <w:rsid w:val="005D3575"/>
    <w:rsid w:val="005F0A2A"/>
    <w:rsid w:val="005F2447"/>
    <w:rsid w:val="0061697E"/>
    <w:rsid w:val="00633F37"/>
    <w:rsid w:val="00637963"/>
    <w:rsid w:val="00642B5C"/>
    <w:rsid w:val="006516C9"/>
    <w:rsid w:val="00654931"/>
    <w:rsid w:val="00656190"/>
    <w:rsid w:val="006629D6"/>
    <w:rsid w:val="00671719"/>
    <w:rsid w:val="00685E1C"/>
    <w:rsid w:val="00691128"/>
    <w:rsid w:val="00695EDC"/>
    <w:rsid w:val="006A030D"/>
    <w:rsid w:val="006B1847"/>
    <w:rsid w:val="006B6C12"/>
    <w:rsid w:val="006C0843"/>
    <w:rsid w:val="006C18BA"/>
    <w:rsid w:val="006D6DF6"/>
    <w:rsid w:val="006E5F13"/>
    <w:rsid w:val="006F4ECE"/>
    <w:rsid w:val="006F6D81"/>
    <w:rsid w:val="00701B25"/>
    <w:rsid w:val="007022F3"/>
    <w:rsid w:val="007077A0"/>
    <w:rsid w:val="007177B8"/>
    <w:rsid w:val="007179A4"/>
    <w:rsid w:val="00720D1C"/>
    <w:rsid w:val="00740AEB"/>
    <w:rsid w:val="00744EEE"/>
    <w:rsid w:val="00752FC1"/>
    <w:rsid w:val="00765623"/>
    <w:rsid w:val="00775975"/>
    <w:rsid w:val="00775C84"/>
    <w:rsid w:val="0078040C"/>
    <w:rsid w:val="00782E1C"/>
    <w:rsid w:val="0078493F"/>
    <w:rsid w:val="007B0663"/>
    <w:rsid w:val="007B67A6"/>
    <w:rsid w:val="007C06C5"/>
    <w:rsid w:val="007C3942"/>
    <w:rsid w:val="007C4134"/>
    <w:rsid w:val="007E12F0"/>
    <w:rsid w:val="007E3E26"/>
    <w:rsid w:val="007E5F42"/>
    <w:rsid w:val="007F0EA4"/>
    <w:rsid w:val="007F5BAF"/>
    <w:rsid w:val="00801112"/>
    <w:rsid w:val="0080391B"/>
    <w:rsid w:val="00805CC9"/>
    <w:rsid w:val="008127F2"/>
    <w:rsid w:val="00813173"/>
    <w:rsid w:val="0081388C"/>
    <w:rsid w:val="008173D8"/>
    <w:rsid w:val="00831CEC"/>
    <w:rsid w:val="00847152"/>
    <w:rsid w:val="00847DE9"/>
    <w:rsid w:val="0086054E"/>
    <w:rsid w:val="00860850"/>
    <w:rsid w:val="00880845"/>
    <w:rsid w:val="00881844"/>
    <w:rsid w:val="0088280F"/>
    <w:rsid w:val="00894B66"/>
    <w:rsid w:val="008A1D2C"/>
    <w:rsid w:val="008A5120"/>
    <w:rsid w:val="008C30C3"/>
    <w:rsid w:val="008D253D"/>
    <w:rsid w:val="008F03C6"/>
    <w:rsid w:val="008F50FE"/>
    <w:rsid w:val="008F604D"/>
    <w:rsid w:val="00900455"/>
    <w:rsid w:val="009130DE"/>
    <w:rsid w:val="00917B58"/>
    <w:rsid w:val="00921619"/>
    <w:rsid w:val="00925E8A"/>
    <w:rsid w:val="009265BD"/>
    <w:rsid w:val="00927349"/>
    <w:rsid w:val="0093129F"/>
    <w:rsid w:val="00945F71"/>
    <w:rsid w:val="00950F5F"/>
    <w:rsid w:val="00955686"/>
    <w:rsid w:val="0097366D"/>
    <w:rsid w:val="009810DA"/>
    <w:rsid w:val="0098681C"/>
    <w:rsid w:val="009939BF"/>
    <w:rsid w:val="00994123"/>
    <w:rsid w:val="00997582"/>
    <w:rsid w:val="009C0FF4"/>
    <w:rsid w:val="009C4A5D"/>
    <w:rsid w:val="009D3560"/>
    <w:rsid w:val="009D47DC"/>
    <w:rsid w:val="009E13B3"/>
    <w:rsid w:val="009E1F62"/>
    <w:rsid w:val="009E6728"/>
    <w:rsid w:val="009E77CD"/>
    <w:rsid w:val="009F4CC4"/>
    <w:rsid w:val="009F5A5B"/>
    <w:rsid w:val="009F6469"/>
    <w:rsid w:val="00A027A5"/>
    <w:rsid w:val="00A1107E"/>
    <w:rsid w:val="00A13B70"/>
    <w:rsid w:val="00A15F24"/>
    <w:rsid w:val="00A16E0A"/>
    <w:rsid w:val="00A17B7A"/>
    <w:rsid w:val="00A241E9"/>
    <w:rsid w:val="00A26C12"/>
    <w:rsid w:val="00A55496"/>
    <w:rsid w:val="00A55E1A"/>
    <w:rsid w:val="00A560EE"/>
    <w:rsid w:val="00A56AB2"/>
    <w:rsid w:val="00A56FEA"/>
    <w:rsid w:val="00A57075"/>
    <w:rsid w:val="00A615E0"/>
    <w:rsid w:val="00A61C96"/>
    <w:rsid w:val="00A63124"/>
    <w:rsid w:val="00A77451"/>
    <w:rsid w:val="00A855CC"/>
    <w:rsid w:val="00A85EFD"/>
    <w:rsid w:val="00AA240F"/>
    <w:rsid w:val="00AA2D02"/>
    <w:rsid w:val="00AA2D1B"/>
    <w:rsid w:val="00AA68E8"/>
    <w:rsid w:val="00AA6DC5"/>
    <w:rsid w:val="00AB39DD"/>
    <w:rsid w:val="00AB4436"/>
    <w:rsid w:val="00AB6BF6"/>
    <w:rsid w:val="00AC30DD"/>
    <w:rsid w:val="00AD7BAB"/>
    <w:rsid w:val="00AE2E70"/>
    <w:rsid w:val="00B04824"/>
    <w:rsid w:val="00B21188"/>
    <w:rsid w:val="00B2173C"/>
    <w:rsid w:val="00B2744D"/>
    <w:rsid w:val="00B31EE6"/>
    <w:rsid w:val="00B337BE"/>
    <w:rsid w:val="00B41440"/>
    <w:rsid w:val="00B44C9D"/>
    <w:rsid w:val="00B504D5"/>
    <w:rsid w:val="00B528AA"/>
    <w:rsid w:val="00B547AE"/>
    <w:rsid w:val="00B61559"/>
    <w:rsid w:val="00B62D8A"/>
    <w:rsid w:val="00B66568"/>
    <w:rsid w:val="00B666AE"/>
    <w:rsid w:val="00B9734F"/>
    <w:rsid w:val="00BA57A0"/>
    <w:rsid w:val="00BA6492"/>
    <w:rsid w:val="00BA783A"/>
    <w:rsid w:val="00BD64CF"/>
    <w:rsid w:val="00BE05C9"/>
    <w:rsid w:val="00BE4749"/>
    <w:rsid w:val="00BE4F5F"/>
    <w:rsid w:val="00BE4FE4"/>
    <w:rsid w:val="00BE5F67"/>
    <w:rsid w:val="00BE63EC"/>
    <w:rsid w:val="00BF6584"/>
    <w:rsid w:val="00C07E9B"/>
    <w:rsid w:val="00C121D2"/>
    <w:rsid w:val="00C22ABF"/>
    <w:rsid w:val="00C266A8"/>
    <w:rsid w:val="00C310C2"/>
    <w:rsid w:val="00C332A2"/>
    <w:rsid w:val="00C40563"/>
    <w:rsid w:val="00C41FD9"/>
    <w:rsid w:val="00C44AA1"/>
    <w:rsid w:val="00C53B03"/>
    <w:rsid w:val="00C563E8"/>
    <w:rsid w:val="00C56D12"/>
    <w:rsid w:val="00C71DA7"/>
    <w:rsid w:val="00C73C63"/>
    <w:rsid w:val="00C80715"/>
    <w:rsid w:val="00C8275A"/>
    <w:rsid w:val="00C86790"/>
    <w:rsid w:val="00CA36C7"/>
    <w:rsid w:val="00CA6CD5"/>
    <w:rsid w:val="00CB02E3"/>
    <w:rsid w:val="00CB20E3"/>
    <w:rsid w:val="00CB641A"/>
    <w:rsid w:val="00CC08F3"/>
    <w:rsid w:val="00CC5086"/>
    <w:rsid w:val="00CE290B"/>
    <w:rsid w:val="00D06E09"/>
    <w:rsid w:val="00D10438"/>
    <w:rsid w:val="00D15854"/>
    <w:rsid w:val="00D17265"/>
    <w:rsid w:val="00D17392"/>
    <w:rsid w:val="00D31FA6"/>
    <w:rsid w:val="00D34381"/>
    <w:rsid w:val="00D50233"/>
    <w:rsid w:val="00D53BD2"/>
    <w:rsid w:val="00D60C45"/>
    <w:rsid w:val="00D64C61"/>
    <w:rsid w:val="00D76153"/>
    <w:rsid w:val="00D84B96"/>
    <w:rsid w:val="00D862D7"/>
    <w:rsid w:val="00D91CFE"/>
    <w:rsid w:val="00DA343F"/>
    <w:rsid w:val="00DB1628"/>
    <w:rsid w:val="00DB5ED9"/>
    <w:rsid w:val="00DB6BCB"/>
    <w:rsid w:val="00DC0A53"/>
    <w:rsid w:val="00DC1ECD"/>
    <w:rsid w:val="00DC795C"/>
    <w:rsid w:val="00DD25FE"/>
    <w:rsid w:val="00DE461E"/>
    <w:rsid w:val="00DF5540"/>
    <w:rsid w:val="00DF6765"/>
    <w:rsid w:val="00E04DAD"/>
    <w:rsid w:val="00E12D74"/>
    <w:rsid w:val="00E16F96"/>
    <w:rsid w:val="00E20F2B"/>
    <w:rsid w:val="00E2567D"/>
    <w:rsid w:val="00E27893"/>
    <w:rsid w:val="00E27D49"/>
    <w:rsid w:val="00E37A13"/>
    <w:rsid w:val="00E404F0"/>
    <w:rsid w:val="00E40E39"/>
    <w:rsid w:val="00E46E59"/>
    <w:rsid w:val="00E55740"/>
    <w:rsid w:val="00E6297E"/>
    <w:rsid w:val="00E63896"/>
    <w:rsid w:val="00E63BBC"/>
    <w:rsid w:val="00E802D8"/>
    <w:rsid w:val="00E9306F"/>
    <w:rsid w:val="00E953C6"/>
    <w:rsid w:val="00E958E4"/>
    <w:rsid w:val="00EA0BD8"/>
    <w:rsid w:val="00EA2B95"/>
    <w:rsid w:val="00EA4820"/>
    <w:rsid w:val="00EA6214"/>
    <w:rsid w:val="00EB1077"/>
    <w:rsid w:val="00EB4E36"/>
    <w:rsid w:val="00EB600E"/>
    <w:rsid w:val="00EC23BC"/>
    <w:rsid w:val="00EC277B"/>
    <w:rsid w:val="00EC638C"/>
    <w:rsid w:val="00ED33CE"/>
    <w:rsid w:val="00ED4F9D"/>
    <w:rsid w:val="00ED766D"/>
    <w:rsid w:val="00EE16FF"/>
    <w:rsid w:val="00EE2EEF"/>
    <w:rsid w:val="00EE701D"/>
    <w:rsid w:val="00EF14B5"/>
    <w:rsid w:val="00EF1B2D"/>
    <w:rsid w:val="00EF2A1A"/>
    <w:rsid w:val="00EF4412"/>
    <w:rsid w:val="00F0228F"/>
    <w:rsid w:val="00F12A9A"/>
    <w:rsid w:val="00F13684"/>
    <w:rsid w:val="00F2026C"/>
    <w:rsid w:val="00F21F6C"/>
    <w:rsid w:val="00F35ECD"/>
    <w:rsid w:val="00F36598"/>
    <w:rsid w:val="00F510C2"/>
    <w:rsid w:val="00F52720"/>
    <w:rsid w:val="00F60720"/>
    <w:rsid w:val="00F607CF"/>
    <w:rsid w:val="00F70E88"/>
    <w:rsid w:val="00F9370D"/>
    <w:rsid w:val="00FB0997"/>
    <w:rsid w:val="00FB3F17"/>
    <w:rsid w:val="00FD1905"/>
    <w:rsid w:val="00FD5F1C"/>
    <w:rsid w:val="00FE6703"/>
    <w:rsid w:val="00FF4BE3"/>
    <w:rsid w:val="00FF7C7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7D68F3D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nhideWhenUsed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 w:unhideWhenUsed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/>
    <w:lsdException w:name="Strong" w:semiHidden="1"/>
    <w:lsdException w:name="Emphasis" w:semiHidden="1"/>
    <w:lsdException w:name="Document Map" w:semiHidden="1" w:unhideWhenUsed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 w:unhideWhenUsed="1"/>
    <w:lsdException w:name="HTML Variable" w:semiHidden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Revision" w:semiHidden="1"/>
    <w:lsdException w:name="List Paragraph" w:semiHidden="1" w:uiPriority="99" w:qFormat="1"/>
    <w:lsdException w:name="Intense Quote" w:semiHidden="1"/>
    <w:lsdException w:name="Medium List 2 Accent 1"/>
    <w:lsdException w:name="Medium Grid 1 Accent 1" w:uiPriority="67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 w:uiPriority="73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Subtle Emphasis" w:semiHidden="1"/>
    <w:lsdException w:name="Intense Emphasis" w:semiHidden="1"/>
    <w:lsdException w:name="Subtle Reference" w:semiHidden="1"/>
    <w:lsdException w:name="Intense Reference" w:semiHidden="1"/>
    <w:lsdException w:name="Book Title" w:semiHidden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semiHidden/>
    <w:qFormat/>
    <w:rsid w:val="000A0B0F"/>
    <w:pPr>
      <w:spacing w:after="240" w:line="280" w:lineRule="atLeast"/>
      <w:jc w:val="both"/>
    </w:pPr>
    <w:rPr>
      <w:rFonts w:asciiTheme="minorHAnsi" w:hAnsiTheme="minorHAnsi"/>
      <w:sz w:val="22"/>
    </w:rPr>
  </w:style>
  <w:style w:type="paragraph" w:styleId="Heading1">
    <w:name w:val="heading 1"/>
    <w:next w:val="Normal"/>
    <w:autoRedefine/>
    <w:semiHidden/>
    <w:qFormat/>
    <w:rsid w:val="000A0B0F"/>
    <w:pPr>
      <w:keepNext/>
      <w:spacing w:before="240" w:after="120"/>
      <w:outlineLvl w:val="0"/>
    </w:pPr>
    <w:rPr>
      <w:rFonts w:asciiTheme="minorHAnsi" w:hAnsiTheme="minorHAnsi" w:cs="Arial"/>
      <w:b/>
      <w:bCs/>
      <w:color w:val="000080"/>
      <w:kern w:val="32"/>
      <w:sz w:val="36"/>
      <w:szCs w:val="32"/>
    </w:rPr>
  </w:style>
  <w:style w:type="paragraph" w:styleId="Heading2">
    <w:name w:val="heading 2"/>
    <w:basedOn w:val="Normal"/>
    <w:next w:val="Normal"/>
    <w:semiHidden/>
    <w:qFormat/>
    <w:rsid w:val="000A0B0F"/>
    <w:pPr>
      <w:spacing w:before="240" w:after="120" w:line="240" w:lineRule="auto"/>
      <w:outlineLvl w:val="1"/>
    </w:pPr>
    <w:rPr>
      <w:rFonts w:cs="Arial"/>
      <w:b/>
      <w:bCs/>
      <w:color w:val="595959" w:themeColor="text1" w:themeTint="A6"/>
      <w:sz w:val="32"/>
      <w:szCs w:val="26"/>
    </w:rPr>
  </w:style>
  <w:style w:type="paragraph" w:styleId="Heading3">
    <w:name w:val="heading 3"/>
    <w:basedOn w:val="CapTechHeading2"/>
    <w:next w:val="CapTechHeading3"/>
    <w:semiHidden/>
    <w:qFormat/>
    <w:rsid w:val="000A0B0F"/>
    <w:pPr>
      <w:spacing w:after="0"/>
      <w:outlineLvl w:val="2"/>
    </w:pPr>
    <w:rPr>
      <w:bCs w:val="0"/>
      <w:iCs/>
      <w:color w:val="76923C"/>
      <w:sz w:val="28"/>
      <w:szCs w:val="28"/>
      <w14:textFill>
        <w14:solidFill>
          <w14:srgbClr w14:val="76923C">
            <w14:lumMod w14:val="75000"/>
          </w14:srgbClr>
        </w14:solidFill>
      </w14:textFill>
    </w:rPr>
  </w:style>
  <w:style w:type="paragraph" w:styleId="Heading4">
    <w:name w:val="heading 4"/>
    <w:basedOn w:val="Heading3"/>
    <w:next w:val="Normal"/>
    <w:link w:val="Heading4Char"/>
    <w:semiHidden/>
    <w:qFormat/>
    <w:rsid w:val="000A0B0F"/>
    <w:pPr>
      <w:keepLines/>
      <w:spacing w:before="200"/>
      <w:outlineLvl w:val="3"/>
    </w:pPr>
    <w:rPr>
      <w:rFonts w:cs="Calibri"/>
      <w:color w:val="3E4043" w:themeColor="text2" w:themeShade="BF"/>
      <w:sz w:val="24"/>
      <w:szCs w:val="24"/>
      <w14:textFill>
        <w14:solidFill>
          <w14:schemeClr w14:val="tx2">
            <w14:lumMod w14:val="75000"/>
            <w14:lumMod w14:val="75000"/>
          </w14:schemeClr>
        </w14:solidFill>
      </w14:textFill>
    </w:rPr>
  </w:style>
  <w:style w:type="paragraph" w:styleId="Heading5">
    <w:name w:val="heading 5"/>
    <w:basedOn w:val="Heading4"/>
    <w:next w:val="Normal"/>
    <w:link w:val="Heading5Char"/>
    <w:semiHidden/>
    <w:qFormat/>
    <w:rsid w:val="000A0B0F"/>
    <w:pPr>
      <w:outlineLvl w:val="4"/>
    </w:pPr>
    <w:rPr>
      <w:b/>
      <w:bCs/>
      <w:iCs w:val="0"/>
      <w:color w:val="243F60"/>
      <w14:textFill>
        <w14:solidFill>
          <w14:srgbClr w14:val="243F60">
            <w14:lumMod w14:val="75000"/>
          </w14:srgbClr>
        </w14:solidFill>
      </w14:textFill>
    </w:rPr>
  </w:style>
  <w:style w:type="paragraph" w:styleId="Heading6">
    <w:name w:val="heading 6"/>
    <w:basedOn w:val="Heading5"/>
    <w:next w:val="Normal"/>
    <w:link w:val="Heading6Char"/>
    <w:semiHidden/>
    <w:qFormat/>
    <w:rsid w:val="000A0B0F"/>
    <w:pPr>
      <w:outlineLvl w:val="5"/>
    </w:pPr>
    <w:rPr>
      <w:i/>
      <w:iCs/>
    </w:rPr>
  </w:style>
  <w:style w:type="paragraph" w:styleId="Heading7">
    <w:name w:val="heading 7"/>
    <w:basedOn w:val="Heading6"/>
    <w:next w:val="Normal"/>
    <w:link w:val="Heading7Char"/>
    <w:semiHidden/>
    <w:qFormat/>
    <w:rsid w:val="000A0B0F"/>
    <w:pPr>
      <w:outlineLvl w:val="6"/>
    </w:pPr>
    <w:rPr>
      <w:color w:val="404040"/>
      <w14:textFill>
        <w14:solidFill>
          <w14:srgbClr w14:val="404040">
            <w14:lumMod w14:val="75000"/>
          </w14:srgbClr>
        </w14:solidFill>
      </w14:textFill>
    </w:rPr>
  </w:style>
  <w:style w:type="paragraph" w:styleId="Heading8">
    <w:name w:val="heading 8"/>
    <w:basedOn w:val="Heading7"/>
    <w:next w:val="Normal"/>
    <w:link w:val="Heading8Char"/>
    <w:semiHidden/>
    <w:qFormat/>
    <w:rsid w:val="000A0B0F"/>
    <w:pPr>
      <w:outlineLvl w:val="7"/>
    </w:pPr>
    <w:rPr>
      <w:i w:val="0"/>
      <w:iCs w:val="0"/>
      <w:sz w:val="20"/>
      <w:szCs w:val="20"/>
    </w:rPr>
  </w:style>
  <w:style w:type="paragraph" w:styleId="Heading9">
    <w:name w:val="heading 9"/>
    <w:basedOn w:val="Heading8"/>
    <w:next w:val="Normal"/>
    <w:link w:val="Heading9Char"/>
    <w:semiHidden/>
    <w:qFormat/>
    <w:rsid w:val="000A0B0F"/>
    <w:pPr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echHeading2">
    <w:name w:val="CapTech Heading 2"/>
    <w:basedOn w:val="CapTechHeading1"/>
    <w:qFormat/>
    <w:rsid w:val="000A0B0F"/>
    <w:pPr>
      <w:numPr>
        <w:ilvl w:val="1"/>
      </w:numPr>
      <w:ind w:left="630" w:hanging="630"/>
      <w:jc w:val="both"/>
    </w:pPr>
    <w:rPr>
      <w:rFonts w:ascii="Franklin Gothic Medium" w:hAnsi="Franklin Gothic Medium" w:cs="Arial"/>
      <w:bCs/>
      <w:color w:val="3F4044" w:themeColor="accent3" w:themeShade="BF"/>
      <w:sz w:val="32"/>
      <w:szCs w:val="26"/>
    </w:rPr>
  </w:style>
  <w:style w:type="paragraph" w:customStyle="1" w:styleId="CapTechHeading1">
    <w:name w:val="CapTech Heading 1"/>
    <w:basedOn w:val="CapTechBodyText8pt"/>
    <w:qFormat/>
    <w:rsid w:val="000A0B0F"/>
    <w:pPr>
      <w:numPr>
        <w:numId w:val="5"/>
      </w:numPr>
      <w:tabs>
        <w:tab w:val="left" w:pos="450"/>
      </w:tabs>
      <w:spacing w:after="120"/>
      <w:ind w:hanging="540"/>
    </w:pPr>
    <w:rPr>
      <w:rFonts w:ascii="Chaparral Pro" w:hAnsi="Chaparral Pro"/>
      <w:noProof/>
      <w:color w:val="005DB9" w:themeColor="accent1"/>
      <w:sz w:val="36"/>
      <w:szCs w:val="36"/>
    </w:rPr>
  </w:style>
  <w:style w:type="paragraph" w:styleId="BalloonText">
    <w:name w:val="Balloon Text"/>
    <w:basedOn w:val="Normal"/>
    <w:semiHidden/>
    <w:rsid w:val="000A0B0F"/>
    <w:rPr>
      <w:rFonts w:cs="Tahoma"/>
      <w:sz w:val="16"/>
      <w:szCs w:val="16"/>
    </w:rPr>
  </w:style>
  <w:style w:type="paragraph" w:customStyle="1" w:styleId="CapTechHeading3">
    <w:name w:val="CapTech Heading 3"/>
    <w:basedOn w:val="CapTechHeading2"/>
    <w:qFormat/>
    <w:rsid w:val="000A0B0F"/>
    <w:pPr>
      <w:numPr>
        <w:ilvl w:val="2"/>
      </w:numPr>
      <w:spacing w:after="40"/>
      <w:ind w:left="810" w:hanging="810"/>
    </w:pPr>
    <w:rPr>
      <w:color w:val="00A1E0" w:themeColor="accent2"/>
    </w:rPr>
  </w:style>
  <w:style w:type="character" w:customStyle="1" w:styleId="Heading4Char">
    <w:name w:val="Heading 4 Char"/>
    <w:basedOn w:val="DefaultParagraphFont"/>
    <w:link w:val="Heading4"/>
    <w:semiHidden/>
    <w:rsid w:val="000A0B0F"/>
    <w:rPr>
      <w:rFonts w:ascii="Franklin Gothic Medium" w:hAnsi="Franklin Gothic Medium" w:cs="Calibri"/>
      <w:iCs/>
      <w:noProof/>
      <w:color w:val="3E4043" w:themeColor="text2" w:themeShade="BF"/>
    </w:rPr>
  </w:style>
  <w:style w:type="character" w:customStyle="1" w:styleId="Heading5Char">
    <w:name w:val="Heading 5 Char"/>
    <w:basedOn w:val="DefaultParagraphFont"/>
    <w:link w:val="Heading5"/>
    <w:semiHidden/>
    <w:rsid w:val="000A0B0F"/>
    <w:rPr>
      <w:rFonts w:ascii="Franklin Gothic Medium" w:hAnsi="Franklin Gothic Medium" w:cs="Calibri"/>
      <w:b/>
      <w:bCs/>
      <w:noProof/>
      <w:color w:val="243F60"/>
      <w14:textFill>
        <w14:solidFill>
          <w14:srgbClr w14:val="243F60">
            <w14:lumMod w14:val="75000"/>
          </w14:srgbClr>
        </w14:solidFill>
      </w14:textFill>
    </w:rPr>
  </w:style>
  <w:style w:type="character" w:customStyle="1" w:styleId="Heading6Char">
    <w:name w:val="Heading 6 Char"/>
    <w:basedOn w:val="DefaultParagraphFont"/>
    <w:link w:val="Heading6"/>
    <w:semiHidden/>
    <w:rsid w:val="000A0B0F"/>
    <w:rPr>
      <w:rFonts w:ascii="Franklin Gothic Medium" w:hAnsi="Franklin Gothic Medium" w:cs="Calibri"/>
      <w:b/>
      <w:bCs/>
      <w:i/>
      <w:iCs/>
      <w:noProof/>
      <w:color w:val="243F60"/>
      <w14:textFill>
        <w14:solidFill>
          <w14:srgbClr w14:val="243F60">
            <w14:lumMod w14:val="75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semiHidden/>
    <w:rsid w:val="000A0B0F"/>
    <w:rPr>
      <w:rFonts w:ascii="Franklin Gothic Medium" w:hAnsi="Franklin Gothic Medium" w:cs="Calibri"/>
      <w:b/>
      <w:bCs/>
      <w:i/>
      <w:iCs/>
      <w:noProof/>
      <w:color w:val="404040"/>
      <w14:textFill>
        <w14:solidFill>
          <w14:srgbClr w14:val="404040">
            <w14:lumMod w14:val="75000"/>
          </w14:srgbClr>
        </w14:solidFill>
      </w14:textFill>
    </w:rPr>
  </w:style>
  <w:style w:type="character" w:customStyle="1" w:styleId="Heading8Char">
    <w:name w:val="Heading 8 Char"/>
    <w:basedOn w:val="DefaultParagraphFont"/>
    <w:link w:val="Heading8"/>
    <w:semiHidden/>
    <w:rsid w:val="000A0B0F"/>
    <w:rPr>
      <w:rFonts w:ascii="Franklin Gothic Medium" w:hAnsi="Franklin Gothic Medium" w:cs="Calibri"/>
      <w:b/>
      <w:bCs/>
      <w:noProof/>
      <w:color w:val="404040"/>
      <w:sz w:val="20"/>
      <w:szCs w:val="20"/>
      <w14:textFill>
        <w14:solidFill>
          <w14:srgbClr w14:val="404040">
            <w14:lumMod w14:val="7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semiHidden/>
    <w:rsid w:val="000A0B0F"/>
    <w:rPr>
      <w:rFonts w:ascii="Franklin Gothic Medium" w:hAnsi="Franklin Gothic Medium" w:cs="Calibri"/>
      <w:b/>
      <w:bCs/>
      <w:i/>
      <w:iCs/>
      <w:noProof/>
      <w:color w:val="404040"/>
      <w:sz w:val="20"/>
      <w:szCs w:val="20"/>
      <w14:textFill>
        <w14:solidFill>
          <w14:srgbClr w14:val="404040">
            <w14:lumMod w14:val="75000"/>
          </w14:srgbClr>
        </w14:solidFill>
      </w14:textFill>
    </w:rPr>
  </w:style>
  <w:style w:type="paragraph" w:styleId="Footer">
    <w:name w:val="footer"/>
    <w:basedOn w:val="Normal"/>
    <w:semiHidden/>
    <w:rsid w:val="000A0B0F"/>
    <w:pPr>
      <w:tabs>
        <w:tab w:val="center" w:pos="4320"/>
        <w:tab w:val="right" w:pos="8640"/>
      </w:tabs>
    </w:pPr>
  </w:style>
  <w:style w:type="paragraph" w:styleId="TOC1">
    <w:name w:val="toc 1"/>
    <w:aliases w:val="TOC 1-CT"/>
    <w:next w:val="CapTechBodyText8pt"/>
    <w:autoRedefine/>
    <w:uiPriority w:val="39"/>
    <w:rsid w:val="000A0B0F"/>
    <w:pPr>
      <w:tabs>
        <w:tab w:val="left" w:pos="432"/>
        <w:tab w:val="right" w:leader="dot" w:pos="9350"/>
      </w:tabs>
      <w:spacing w:before="120" w:line="280" w:lineRule="atLeast"/>
    </w:pPr>
    <w:rPr>
      <w:rFonts w:asciiTheme="minorHAnsi" w:hAnsiTheme="minorHAnsi"/>
      <w:b/>
      <w:noProof/>
      <w:color w:val="404040" w:themeColor="text1" w:themeTint="BF"/>
      <w:sz w:val="28"/>
    </w:rPr>
  </w:style>
  <w:style w:type="paragraph" w:styleId="TOC2">
    <w:name w:val="toc 2"/>
    <w:aliases w:val="TOC 2-CT"/>
    <w:basedOn w:val="TOC1"/>
    <w:next w:val="CapTechBodyText8pt"/>
    <w:autoRedefine/>
    <w:uiPriority w:val="39"/>
    <w:rsid w:val="000A0B0F"/>
    <w:pPr>
      <w:tabs>
        <w:tab w:val="clear" w:pos="432"/>
        <w:tab w:val="left" w:pos="990"/>
      </w:tabs>
      <w:spacing w:before="0" w:after="120"/>
      <w:ind w:left="990" w:hanging="558"/>
    </w:pPr>
    <w:rPr>
      <w:b w:val="0"/>
      <w:color w:val="auto"/>
      <w:szCs w:val="22"/>
    </w:rPr>
  </w:style>
  <w:style w:type="paragraph" w:styleId="DocumentMap">
    <w:name w:val="Document Map"/>
    <w:basedOn w:val="Normal"/>
    <w:semiHidden/>
    <w:rsid w:val="000A0B0F"/>
    <w:pPr>
      <w:shd w:val="clear" w:color="auto" w:fill="000080"/>
    </w:pPr>
    <w:rPr>
      <w:rFonts w:cs="Tahoma"/>
      <w:szCs w:val="20"/>
    </w:rPr>
  </w:style>
  <w:style w:type="table" w:styleId="TableGrid">
    <w:name w:val="Table Grid"/>
    <w:basedOn w:val="TableNormal"/>
    <w:uiPriority w:val="59"/>
    <w:rsid w:val="000A0B0F"/>
    <w:pPr>
      <w:spacing w:after="240" w:line="280" w:lineRule="atLeast"/>
    </w:pPr>
    <w:rPr>
      <w:rFonts w:ascii="Georgia" w:hAnsi="Georg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next w:val="Normal"/>
    <w:autoRedefine/>
    <w:uiPriority w:val="39"/>
    <w:semiHidden/>
    <w:qFormat/>
    <w:rsid w:val="000A0B0F"/>
    <w:pPr>
      <w:spacing w:after="360"/>
    </w:pPr>
    <w:rPr>
      <w:rFonts w:cs="Arial"/>
      <w:b/>
      <w:bCs/>
      <w:color w:val="000080"/>
      <w:kern w:val="32"/>
      <w:sz w:val="32"/>
      <w:szCs w:val="32"/>
    </w:rPr>
  </w:style>
  <w:style w:type="character" w:styleId="CommentReference">
    <w:name w:val="annotation reference"/>
    <w:basedOn w:val="DefaultParagraphFont"/>
    <w:semiHidden/>
    <w:rsid w:val="000A0B0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A0B0F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A0B0F"/>
    <w:rPr>
      <w:rFonts w:asciiTheme="minorHAnsi" w:hAnsiTheme="minorHAnsi"/>
      <w:sz w:val="22"/>
      <w:szCs w:val="20"/>
    </w:rPr>
  </w:style>
  <w:style w:type="paragraph" w:styleId="CommentSubject">
    <w:name w:val="annotation subject"/>
    <w:basedOn w:val="CommentText"/>
    <w:next w:val="CommentText"/>
    <w:semiHidden/>
    <w:rsid w:val="000A0B0F"/>
    <w:rPr>
      <w:b/>
      <w:bCs/>
    </w:rPr>
  </w:style>
  <w:style w:type="paragraph" w:styleId="TOC3">
    <w:name w:val="toc 3"/>
    <w:aliases w:val="TOC 3-CT"/>
    <w:basedOn w:val="Normal"/>
    <w:next w:val="Normal"/>
    <w:autoRedefine/>
    <w:uiPriority w:val="39"/>
    <w:semiHidden/>
    <w:rsid w:val="000A0B0F"/>
    <w:pPr>
      <w:spacing w:before="120" w:after="120"/>
      <w:ind w:left="648"/>
    </w:pPr>
    <w:rPr>
      <w:color w:val="404040" w:themeColor="text1" w:themeTint="BF"/>
      <w:sz w:val="28"/>
      <w:szCs w:val="22"/>
    </w:rPr>
  </w:style>
  <w:style w:type="paragraph" w:styleId="TOC4">
    <w:name w:val="toc 4"/>
    <w:basedOn w:val="Normal"/>
    <w:next w:val="Normal"/>
    <w:autoRedefine/>
    <w:semiHidden/>
    <w:rsid w:val="000A0B0F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0A0B0F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0A0B0F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0A0B0F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0A0B0F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0A0B0F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semiHidden/>
    <w:rsid w:val="000A0B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0A0B0F"/>
    <w:rPr>
      <w:rFonts w:asciiTheme="minorHAnsi" w:hAnsiTheme="minorHAnsi"/>
      <w:sz w:val="22"/>
    </w:rPr>
  </w:style>
  <w:style w:type="paragraph" w:styleId="Salutation">
    <w:name w:val="Salutation"/>
    <w:basedOn w:val="Normal"/>
    <w:next w:val="Normal"/>
    <w:link w:val="SalutationChar"/>
    <w:semiHidden/>
    <w:rsid w:val="000A0B0F"/>
    <w:rPr>
      <w:sz w:val="20"/>
    </w:rPr>
  </w:style>
  <w:style w:type="character" w:customStyle="1" w:styleId="SalutationChar">
    <w:name w:val="Salutation Char"/>
    <w:basedOn w:val="DefaultParagraphFont"/>
    <w:link w:val="Salutation"/>
    <w:semiHidden/>
    <w:rsid w:val="000A0B0F"/>
    <w:rPr>
      <w:rFonts w:asciiTheme="minorHAnsi" w:hAnsiTheme="minorHAnsi"/>
      <w:sz w:val="20"/>
    </w:rPr>
  </w:style>
  <w:style w:type="paragraph" w:styleId="Quote">
    <w:name w:val="Quote"/>
    <w:basedOn w:val="Normal"/>
    <w:next w:val="Normal"/>
    <w:link w:val="QuoteChar"/>
    <w:semiHidden/>
    <w:rsid w:val="000A0B0F"/>
  </w:style>
  <w:style w:type="character" w:customStyle="1" w:styleId="QuoteChar">
    <w:name w:val="Quote Char"/>
    <w:basedOn w:val="DefaultParagraphFont"/>
    <w:link w:val="Quote"/>
    <w:semiHidden/>
    <w:rsid w:val="000A0B0F"/>
    <w:rPr>
      <w:rFonts w:asciiTheme="minorHAnsi" w:hAnsiTheme="minorHAnsi"/>
      <w:sz w:val="22"/>
    </w:rPr>
  </w:style>
  <w:style w:type="table" w:styleId="ColorfulGrid-Accent1">
    <w:name w:val="Colorful Grid Accent 1"/>
    <w:basedOn w:val="TableNormal"/>
    <w:uiPriority w:val="73"/>
    <w:rsid w:val="000A0B0F"/>
    <w:rPr>
      <w:rFonts w:ascii="TheSerif B5 Plain" w:eastAsiaTheme="minorHAnsi" w:hAnsi="TheSerif B5 Plain" w:cstheme="minorBidi"/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EDEFF" w:themeFill="accent1" w:themeFillTint="33"/>
    </w:tcPr>
    <w:tblStylePr w:type="firstRow">
      <w:rPr>
        <w:b/>
        <w:bCs/>
      </w:rPr>
      <w:tblPr/>
      <w:tcPr>
        <w:shd w:val="clear" w:color="auto" w:fill="7DBE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BE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458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458A" w:themeFill="accent1" w:themeFillShade="BF"/>
      </w:tcPr>
    </w:tblStylePr>
    <w:tblStylePr w:type="band1Vert">
      <w:tblPr/>
      <w:tcPr>
        <w:shd w:val="clear" w:color="auto" w:fill="5DAEFF" w:themeFill="accent1" w:themeFillTint="7F"/>
      </w:tcPr>
    </w:tblStylePr>
    <w:tblStylePr w:type="band1Horz">
      <w:tblPr/>
      <w:tcPr>
        <w:shd w:val="clear" w:color="auto" w:fill="5DAEFF" w:themeFill="accent1" w:themeFillTint="7F"/>
      </w:tcPr>
    </w:tblStylePr>
  </w:style>
  <w:style w:type="table" w:customStyle="1" w:styleId="MediumGrid31">
    <w:name w:val="Medium Grid 31"/>
    <w:basedOn w:val="TableNormal"/>
    <w:uiPriority w:val="69"/>
    <w:rsid w:val="000A0B0F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character" w:styleId="Hyperlink">
    <w:name w:val="Hyperlink"/>
    <w:basedOn w:val="DefaultParagraphFont"/>
    <w:uiPriority w:val="99"/>
    <w:rsid w:val="000A0B0F"/>
    <w:rPr>
      <w:color w:val="F73440" w:themeColor="hyperlink"/>
      <w:u w:val="single"/>
    </w:rPr>
  </w:style>
  <w:style w:type="table" w:styleId="MediumGrid1-Accent1">
    <w:name w:val="Medium Grid 1 Accent 1"/>
    <w:basedOn w:val="TableNormal"/>
    <w:uiPriority w:val="67"/>
    <w:rsid w:val="000A0B0F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B85FF" w:themeColor="accent1" w:themeTint="BF"/>
        <w:left w:val="single" w:sz="8" w:space="0" w:color="0B85FF" w:themeColor="accent1" w:themeTint="BF"/>
        <w:bottom w:val="single" w:sz="8" w:space="0" w:color="0B85FF" w:themeColor="accent1" w:themeTint="BF"/>
        <w:right w:val="single" w:sz="8" w:space="0" w:color="0B85FF" w:themeColor="accent1" w:themeTint="BF"/>
        <w:insideH w:val="single" w:sz="8" w:space="0" w:color="0B85FF" w:themeColor="accent1" w:themeTint="BF"/>
        <w:insideV w:val="single" w:sz="8" w:space="0" w:color="0B85F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ED6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85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AEFF" w:themeFill="accent1" w:themeFillTint="7F"/>
      </w:tcPr>
    </w:tblStylePr>
    <w:tblStylePr w:type="band1Horz">
      <w:tblPr/>
      <w:tcPr>
        <w:shd w:val="clear" w:color="auto" w:fill="5DAEFF" w:themeFill="accent1" w:themeFillTint="7F"/>
      </w:tcPr>
    </w:tblStylePr>
  </w:style>
  <w:style w:type="paragraph" w:styleId="Title">
    <w:name w:val="Title"/>
    <w:next w:val="Normal"/>
    <w:link w:val="TitleChar"/>
    <w:autoRedefine/>
    <w:uiPriority w:val="10"/>
    <w:semiHidden/>
    <w:qFormat/>
    <w:rsid w:val="000A0B0F"/>
    <w:rPr>
      <w:rFonts w:asciiTheme="minorHAnsi" w:hAnsiTheme="minorHAnsi" w:cs="Arial"/>
      <w:b/>
      <w:bCs/>
      <w:kern w:val="32"/>
      <w:sz w:val="44"/>
      <w:szCs w:val="3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0A0B0F"/>
    <w:rPr>
      <w:rFonts w:asciiTheme="minorHAnsi" w:hAnsiTheme="minorHAnsi" w:cs="Arial"/>
      <w:b/>
      <w:bCs/>
      <w:kern w:val="32"/>
      <w:sz w:val="44"/>
      <w:szCs w:val="36"/>
    </w:rPr>
  </w:style>
  <w:style w:type="paragraph" w:styleId="Subtitle">
    <w:name w:val="Subtitle"/>
    <w:next w:val="Normal"/>
    <w:link w:val="SubtitleChar"/>
    <w:semiHidden/>
    <w:rsid w:val="000A0B0F"/>
    <w:pPr>
      <w:numPr>
        <w:ilvl w:val="1"/>
      </w:numPr>
      <w:spacing w:before="120"/>
    </w:pPr>
    <w:rPr>
      <w:rFonts w:ascii="Georgia" w:eastAsiaTheme="majorEastAsia" w:hAnsi="Georgia" w:cstheme="majorBidi"/>
      <w:iCs/>
      <w:color w:val="262626" w:themeColor="text1" w:themeTint="D9"/>
    </w:rPr>
  </w:style>
  <w:style w:type="character" w:customStyle="1" w:styleId="SubtitleChar">
    <w:name w:val="Subtitle Char"/>
    <w:basedOn w:val="DefaultParagraphFont"/>
    <w:link w:val="Subtitle"/>
    <w:semiHidden/>
    <w:rsid w:val="000A0B0F"/>
    <w:rPr>
      <w:rFonts w:ascii="Georgia" w:eastAsiaTheme="majorEastAsia" w:hAnsi="Georgia" w:cstheme="majorBidi"/>
      <w:iCs/>
      <w:color w:val="262626" w:themeColor="text1" w:themeTint="D9"/>
    </w:rPr>
  </w:style>
  <w:style w:type="paragraph" w:customStyle="1" w:styleId="CapTechContentsHeader">
    <w:name w:val="CapTech Contents Header"/>
    <w:next w:val="CapTechBodyText0pt"/>
    <w:qFormat/>
    <w:rsid w:val="000A0B0F"/>
    <w:rPr>
      <w:rFonts w:ascii="Chaparral Pro" w:hAnsi="Chaparral Pro" w:cs="Calibri"/>
      <w:color w:val="005DB9" w:themeColor="accent1"/>
      <w:sz w:val="36"/>
      <w:szCs w:val="36"/>
    </w:rPr>
  </w:style>
  <w:style w:type="paragraph" w:customStyle="1" w:styleId="CapTechBody">
    <w:name w:val="CapTech Body"/>
    <w:aliases w:val="Bold"/>
    <w:basedOn w:val="Normal"/>
    <w:next w:val="Normal"/>
    <w:link w:val="CapTechBodyChar"/>
    <w:rsid w:val="000A0B0F"/>
    <w:rPr>
      <w:b/>
      <w:sz w:val="20"/>
    </w:rPr>
  </w:style>
  <w:style w:type="character" w:customStyle="1" w:styleId="CapTechBodyChar">
    <w:name w:val="CapTech Body Char"/>
    <w:aliases w:val="Bold Char"/>
    <w:basedOn w:val="DefaultParagraphFont"/>
    <w:link w:val="CapTechBody"/>
    <w:rsid w:val="000A0B0F"/>
    <w:rPr>
      <w:rFonts w:asciiTheme="minorHAnsi" w:hAnsiTheme="minorHAnsi"/>
      <w:b/>
      <w:sz w:val="20"/>
    </w:rPr>
  </w:style>
  <w:style w:type="paragraph" w:customStyle="1" w:styleId="Steps">
    <w:name w:val="Steps"/>
    <w:basedOn w:val="CapTechBody"/>
    <w:next w:val="StepsNotBold"/>
    <w:semiHidden/>
    <w:rsid w:val="000A0B0F"/>
    <w:pPr>
      <w:spacing w:after="0"/>
    </w:pPr>
    <w:rPr>
      <w:caps/>
    </w:rPr>
  </w:style>
  <w:style w:type="paragraph" w:customStyle="1" w:styleId="StepsNotBold">
    <w:name w:val="Steps Not Bold"/>
    <w:basedOn w:val="Steps"/>
    <w:semiHidden/>
    <w:rsid w:val="000A0B0F"/>
    <w:pPr>
      <w:spacing w:after="240"/>
    </w:pPr>
    <w:rPr>
      <w:b w:val="0"/>
    </w:rPr>
  </w:style>
  <w:style w:type="paragraph" w:customStyle="1" w:styleId="Bullets">
    <w:name w:val="Bullets"/>
    <w:basedOn w:val="Normal"/>
    <w:next w:val="Normal"/>
    <w:semiHidden/>
    <w:rsid w:val="000A0B0F"/>
    <w:pPr>
      <w:tabs>
        <w:tab w:val="num" w:pos="540"/>
      </w:tabs>
      <w:ind w:left="540" w:hanging="360"/>
    </w:pPr>
    <w:rPr>
      <w:sz w:val="20"/>
    </w:rPr>
  </w:style>
  <w:style w:type="paragraph" w:customStyle="1" w:styleId="BoldBullets">
    <w:name w:val="Bold Bullets"/>
    <w:basedOn w:val="Bullets"/>
    <w:semiHidden/>
    <w:rsid w:val="000A0B0F"/>
    <w:rPr>
      <w:b/>
    </w:rPr>
  </w:style>
  <w:style w:type="paragraph" w:customStyle="1" w:styleId="Bullets2">
    <w:name w:val="Bullets 2"/>
    <w:basedOn w:val="Bullets"/>
    <w:semiHidden/>
    <w:rsid w:val="000A0B0F"/>
    <w:pPr>
      <w:ind w:left="547"/>
      <w:contextualSpacing/>
    </w:pPr>
  </w:style>
  <w:style w:type="paragraph" w:customStyle="1" w:styleId="Default">
    <w:name w:val="Default"/>
    <w:uiPriority w:val="99"/>
    <w:semiHidden/>
    <w:rsid w:val="000A0B0F"/>
    <w:pPr>
      <w:autoSpaceDE w:val="0"/>
      <w:autoSpaceDN w:val="0"/>
      <w:adjustRightInd w:val="0"/>
    </w:pPr>
    <w:rPr>
      <w:rFonts w:ascii="TheSerif B5 Plain" w:eastAsia="Calibri" w:hAnsi="TheSerif B5 Plain" w:cs="Arial"/>
      <w:color w:val="000000"/>
    </w:rPr>
  </w:style>
  <w:style w:type="table" w:styleId="LightList-Accent1">
    <w:name w:val="Light List Accent 1"/>
    <w:basedOn w:val="TableNormal"/>
    <w:rsid w:val="000A0B0F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5DB9" w:themeColor="accent1"/>
        <w:left w:val="single" w:sz="8" w:space="0" w:color="005DB9" w:themeColor="accent1"/>
        <w:bottom w:val="single" w:sz="8" w:space="0" w:color="005DB9" w:themeColor="accent1"/>
        <w:right w:val="single" w:sz="8" w:space="0" w:color="005DB9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DB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DB9" w:themeColor="accent1"/>
          <w:left w:val="single" w:sz="8" w:space="0" w:color="005DB9" w:themeColor="accent1"/>
          <w:bottom w:val="single" w:sz="8" w:space="0" w:color="005DB9" w:themeColor="accent1"/>
          <w:right w:val="single" w:sz="8" w:space="0" w:color="005DB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DB9" w:themeColor="accent1"/>
          <w:left w:val="single" w:sz="8" w:space="0" w:color="005DB9" w:themeColor="accent1"/>
          <w:bottom w:val="single" w:sz="8" w:space="0" w:color="005DB9" w:themeColor="accent1"/>
          <w:right w:val="single" w:sz="8" w:space="0" w:color="005DB9" w:themeColor="accent1"/>
        </w:tcBorders>
      </w:tcPr>
    </w:tblStylePr>
    <w:tblStylePr w:type="band1Horz">
      <w:tblPr/>
      <w:tcPr>
        <w:tcBorders>
          <w:top w:val="single" w:sz="8" w:space="0" w:color="005DB9" w:themeColor="accent1"/>
          <w:left w:val="single" w:sz="8" w:space="0" w:color="005DB9" w:themeColor="accent1"/>
          <w:bottom w:val="single" w:sz="8" w:space="0" w:color="005DB9" w:themeColor="accent1"/>
          <w:right w:val="single" w:sz="8" w:space="0" w:color="005DB9" w:themeColor="accent1"/>
        </w:tcBorders>
      </w:tcPr>
    </w:tblStylePr>
  </w:style>
  <w:style w:type="table" w:styleId="LightList">
    <w:name w:val="Light List"/>
    <w:basedOn w:val="TableNormal"/>
    <w:rsid w:val="000A0B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Header">
    <w:name w:val="Table Header"/>
    <w:basedOn w:val="Normal"/>
    <w:autoRedefine/>
    <w:semiHidden/>
    <w:qFormat/>
    <w:rsid w:val="000A0B0F"/>
    <w:pPr>
      <w:spacing w:after="0"/>
      <w:ind w:left="-72" w:right="-72"/>
      <w:jc w:val="left"/>
    </w:pPr>
    <w:rPr>
      <w:b/>
      <w:color w:val="FFFFFF" w:themeColor="background1"/>
      <w:sz w:val="20"/>
    </w:rPr>
  </w:style>
  <w:style w:type="paragraph" w:customStyle="1" w:styleId="TableRow">
    <w:name w:val="Table Row"/>
    <w:basedOn w:val="Normal"/>
    <w:semiHidden/>
    <w:qFormat/>
    <w:rsid w:val="000A0B0F"/>
    <w:pPr>
      <w:spacing w:before="60" w:after="60"/>
      <w:jc w:val="left"/>
    </w:pPr>
    <w:rPr>
      <w:noProof/>
      <w:szCs w:val="22"/>
    </w:rPr>
  </w:style>
  <w:style w:type="paragraph" w:customStyle="1" w:styleId="TableRowBullets">
    <w:name w:val="Table Row Bullets"/>
    <w:basedOn w:val="TableRow"/>
    <w:semiHidden/>
    <w:qFormat/>
    <w:rsid w:val="000A0B0F"/>
    <w:pPr>
      <w:numPr>
        <w:numId w:val="1"/>
      </w:numPr>
    </w:pPr>
  </w:style>
  <w:style w:type="paragraph" w:customStyle="1" w:styleId="TableSubHeader">
    <w:name w:val="Table Sub Header"/>
    <w:basedOn w:val="TableHeader"/>
    <w:autoRedefine/>
    <w:semiHidden/>
    <w:qFormat/>
    <w:rsid w:val="000A0B0F"/>
    <w:rPr>
      <w:color w:val="auto"/>
      <w:sz w:val="22"/>
      <w:szCs w:val="22"/>
    </w:rPr>
  </w:style>
  <w:style w:type="paragraph" w:styleId="Revision">
    <w:name w:val="Revision"/>
    <w:hidden/>
    <w:rsid w:val="000A0B0F"/>
    <w:rPr>
      <w:rFonts w:asciiTheme="minorHAnsi" w:hAnsiTheme="minorHAnsi"/>
      <w:sz w:val="22"/>
    </w:rPr>
  </w:style>
  <w:style w:type="paragraph" w:customStyle="1" w:styleId="bodycopy">
    <w:name w:val="bodycopy"/>
    <w:basedOn w:val="Normal"/>
    <w:semiHidden/>
    <w:rsid w:val="000A0B0F"/>
    <w:pPr>
      <w:spacing w:after="280"/>
    </w:pPr>
    <w:rPr>
      <w:rFonts w:ascii="Calibri" w:hAnsi="Calibri" w:cs="Calibri"/>
      <w:szCs w:val="22"/>
    </w:rPr>
  </w:style>
  <w:style w:type="paragraph" w:customStyle="1" w:styleId="CapTechHeading4">
    <w:name w:val="CapTech Heading 4"/>
    <w:basedOn w:val="CapTechHeading3"/>
    <w:qFormat/>
    <w:rsid w:val="000A0B0F"/>
    <w:pPr>
      <w:numPr>
        <w:ilvl w:val="3"/>
      </w:numPr>
      <w:tabs>
        <w:tab w:val="clear" w:pos="450"/>
      </w:tabs>
      <w:ind w:left="1170" w:hanging="1170"/>
    </w:pPr>
    <w:rPr>
      <w:rFonts w:ascii="Chaparral Pro" w:hAnsi="Chaparral Pro"/>
      <w:color w:val="3F4044" w:themeColor="accent3" w:themeShade="BF"/>
    </w:rPr>
  </w:style>
  <w:style w:type="paragraph" w:customStyle="1" w:styleId="CapTechHeading5">
    <w:name w:val="CapTech Heading 5"/>
    <w:basedOn w:val="CapTechHeading4"/>
    <w:qFormat/>
    <w:rsid w:val="000A0B0F"/>
    <w:pPr>
      <w:keepLines/>
      <w:numPr>
        <w:ilvl w:val="4"/>
      </w:numPr>
      <w:tabs>
        <w:tab w:val="left" w:pos="1080"/>
      </w:tabs>
      <w:spacing w:after="0"/>
      <w:ind w:left="1080" w:hanging="1062"/>
      <w:outlineLvl w:val="3"/>
    </w:pPr>
    <w:rPr>
      <w:rFonts w:cs="Calibri"/>
      <w:bCs w:val="0"/>
      <w:i/>
      <w:iCs/>
      <w:color w:val="000000" w:themeColor="text1" w:themeShade="BF"/>
      <w:sz w:val="24"/>
      <w:szCs w:val="24"/>
    </w:rPr>
  </w:style>
  <w:style w:type="paragraph" w:customStyle="1" w:styleId="CapTechBodyText8pt">
    <w:name w:val="CapTech Body Text 8pt"/>
    <w:qFormat/>
    <w:rsid w:val="000A0B0F"/>
    <w:pPr>
      <w:spacing w:after="160"/>
    </w:pPr>
    <w:rPr>
      <w:rFonts w:ascii="Franklin Gothic Book" w:hAnsi="Franklin Gothic Book" w:cs="Calibri"/>
      <w:sz w:val="22"/>
      <w:szCs w:val="22"/>
    </w:rPr>
  </w:style>
  <w:style w:type="paragraph" w:customStyle="1" w:styleId="CapTechBodyText0pt">
    <w:name w:val="CapTech Body Text 0pt"/>
    <w:basedOn w:val="CapTechBodyText8pt"/>
    <w:qFormat/>
    <w:rsid w:val="000A0B0F"/>
    <w:pPr>
      <w:spacing w:after="0"/>
    </w:pPr>
  </w:style>
  <w:style w:type="paragraph" w:customStyle="1" w:styleId="CapTechBullet18pt">
    <w:name w:val="CapTech Bullet 1 8pt"/>
    <w:basedOn w:val="CapTechBodyText0pt"/>
    <w:qFormat/>
    <w:rsid w:val="000A0B0F"/>
    <w:pPr>
      <w:numPr>
        <w:numId w:val="3"/>
      </w:numPr>
      <w:spacing w:after="160"/>
      <w:ind w:left="180" w:hanging="180"/>
      <w:contextualSpacing/>
    </w:pPr>
  </w:style>
  <w:style w:type="paragraph" w:customStyle="1" w:styleId="CapTechBullet13pt">
    <w:name w:val="CapTech Bullet 1 3pt"/>
    <w:basedOn w:val="CapTechBullet18pt"/>
    <w:qFormat/>
    <w:rsid w:val="000A0B0F"/>
    <w:pPr>
      <w:spacing w:after="60"/>
      <w:contextualSpacing w:val="0"/>
    </w:pPr>
  </w:style>
  <w:style w:type="paragraph" w:customStyle="1" w:styleId="CapTechCallOutBoxBullet">
    <w:name w:val="CapTech CallOut Box Bullet"/>
    <w:qFormat/>
    <w:rsid w:val="000A0B0F"/>
    <w:pPr>
      <w:numPr>
        <w:numId w:val="2"/>
      </w:numPr>
      <w:spacing w:after="80"/>
      <w:ind w:left="187" w:hanging="187"/>
    </w:pPr>
    <w:rPr>
      <w:rFonts w:ascii="Franklin Gothic Book" w:eastAsia="SimSun" w:hAnsi="Franklin Gothic Book" w:cs="Arial"/>
      <w:color w:val="000000"/>
      <w:sz w:val="20"/>
      <w:szCs w:val="22"/>
    </w:rPr>
  </w:style>
  <w:style w:type="paragraph" w:customStyle="1" w:styleId="CapTechCallOutBoxHeader">
    <w:name w:val="CapTech CallOut Box Header"/>
    <w:qFormat/>
    <w:rsid w:val="000A0B0F"/>
    <w:pPr>
      <w:ind w:right="-98"/>
    </w:pPr>
    <w:rPr>
      <w:rFonts w:ascii="Franklin Gothic Medium" w:hAnsi="Franklin Gothic Medium" w:cs="Arial"/>
      <w:color w:val="FFFFFF" w:themeColor="background1"/>
      <w:sz w:val="22"/>
    </w:rPr>
  </w:style>
  <w:style w:type="paragraph" w:customStyle="1" w:styleId="CapTechRFPInstructions">
    <w:name w:val="CapTech RFP Instructions"/>
    <w:basedOn w:val="CapTechBodyText8pt"/>
    <w:qFormat/>
    <w:rsid w:val="000A0B0F"/>
    <w:rPr>
      <w:rFonts w:ascii="Franklin Gothic Demi" w:hAnsi="Franklin Gothic Demi"/>
      <w:i/>
      <w:color w:val="FF0000"/>
    </w:rPr>
  </w:style>
  <w:style w:type="paragraph" w:customStyle="1" w:styleId="CapTechTableHeader">
    <w:name w:val="CapTech Table Header"/>
    <w:basedOn w:val="Normal"/>
    <w:link w:val="CapTechTableHeaderChar"/>
    <w:autoRedefine/>
    <w:qFormat/>
    <w:rsid w:val="000A0B0F"/>
    <w:pPr>
      <w:spacing w:after="0" w:line="240" w:lineRule="auto"/>
      <w:ind w:left="-58" w:right="-72"/>
      <w:jc w:val="left"/>
    </w:pPr>
    <w:rPr>
      <w:rFonts w:ascii="Franklin Gothic Medium" w:hAnsi="Franklin Gothic Medium"/>
      <w:color w:val="FFFFFF" w:themeColor="background1"/>
    </w:rPr>
  </w:style>
  <w:style w:type="paragraph" w:customStyle="1" w:styleId="CapTechTableBodyText">
    <w:name w:val="CapTech Table Body Text"/>
    <w:basedOn w:val="Normal"/>
    <w:autoRedefine/>
    <w:qFormat/>
    <w:rsid w:val="000A0B0F"/>
    <w:pPr>
      <w:spacing w:after="0" w:line="240" w:lineRule="auto"/>
      <w:ind w:left="-72" w:right="-72"/>
      <w:jc w:val="left"/>
    </w:pPr>
    <w:rPr>
      <w:rFonts w:ascii="Franklin Gothic Book" w:hAnsi="Franklin Gothic Book"/>
      <w:color w:val="000000" w:themeColor="text1"/>
      <w:sz w:val="20"/>
    </w:rPr>
  </w:style>
  <w:style w:type="paragraph" w:customStyle="1" w:styleId="CapTechTableBullet">
    <w:name w:val="CapTech Table Bullet"/>
    <w:basedOn w:val="Normal"/>
    <w:qFormat/>
    <w:rsid w:val="000A0B0F"/>
    <w:pPr>
      <w:numPr>
        <w:numId w:val="6"/>
      </w:numPr>
      <w:spacing w:after="0" w:line="240" w:lineRule="auto"/>
      <w:ind w:left="158" w:right="-72" w:hanging="187"/>
      <w:jc w:val="left"/>
    </w:pPr>
    <w:rPr>
      <w:rFonts w:ascii="Franklin Gothic Book" w:hAnsi="Franklin Gothic Book"/>
      <w:sz w:val="20"/>
    </w:rPr>
  </w:style>
  <w:style w:type="paragraph" w:customStyle="1" w:styleId="Achievement">
    <w:name w:val="Achievement"/>
    <w:basedOn w:val="Normal"/>
    <w:semiHidden/>
    <w:rsid w:val="000A0B0F"/>
    <w:pPr>
      <w:numPr>
        <w:numId w:val="4"/>
      </w:numPr>
      <w:tabs>
        <w:tab w:val="clear" w:pos="360"/>
      </w:tabs>
      <w:spacing w:after="60" w:line="220" w:lineRule="atLeast"/>
      <w:ind w:left="720" w:right="0" w:hanging="360"/>
    </w:pPr>
    <w:rPr>
      <w:rFonts w:ascii="Arial" w:eastAsia="Batang" w:hAnsi="Arial"/>
      <w:spacing w:val="-5"/>
      <w:sz w:val="20"/>
      <w:szCs w:val="20"/>
    </w:rPr>
  </w:style>
  <w:style w:type="paragraph" w:customStyle="1" w:styleId="CapTechResumeName">
    <w:name w:val="CapTech Resume_Name"/>
    <w:basedOn w:val="CapTechResumeBodyText8pt"/>
    <w:qFormat/>
    <w:rsid w:val="000A0B0F"/>
    <w:pPr>
      <w:tabs>
        <w:tab w:val="right" w:pos="9360"/>
      </w:tabs>
    </w:pPr>
    <w:rPr>
      <w:rFonts w:ascii="Chaparral Pro" w:hAnsi="Chaparral Pro" w:cs="Arial"/>
      <w:caps/>
      <w:noProof/>
      <w:sz w:val="32"/>
      <w:szCs w:val="20"/>
    </w:rPr>
  </w:style>
  <w:style w:type="paragraph" w:customStyle="1" w:styleId="CapTechResumeHeading">
    <w:name w:val="CapTech Resume_Heading"/>
    <w:basedOn w:val="CapTechResumeBodyText8pt"/>
    <w:qFormat/>
    <w:rsid w:val="000A0B0F"/>
    <w:pPr>
      <w:keepNext/>
      <w:tabs>
        <w:tab w:val="right" w:pos="8640"/>
      </w:tabs>
    </w:pPr>
    <w:rPr>
      <w:rFonts w:ascii="Chaparral Pro" w:hAnsi="Chaparral Pro"/>
      <w:caps/>
      <w:noProof/>
      <w:color w:val="005DB9" w:themeColor="accent1"/>
      <w:sz w:val="26"/>
      <w:szCs w:val="26"/>
    </w:rPr>
  </w:style>
  <w:style w:type="paragraph" w:customStyle="1" w:styleId="CapTechResumePrimaryJob">
    <w:name w:val="CapTech Resume_Primary Job"/>
    <w:basedOn w:val="CapTechResumeBodyText8pt"/>
    <w:qFormat/>
    <w:rsid w:val="000A0B0F"/>
    <w:pPr>
      <w:widowControl w:val="0"/>
      <w:tabs>
        <w:tab w:val="right" w:pos="9360"/>
      </w:tabs>
      <w:spacing w:after="0"/>
      <w:jc w:val="left"/>
    </w:pPr>
    <w:rPr>
      <w:rFonts w:ascii="Chaparral Pro" w:hAnsi="Chaparral Pro" w:cs="Arial"/>
      <w:i/>
      <w:noProof/>
      <w:sz w:val="24"/>
    </w:rPr>
  </w:style>
  <w:style w:type="paragraph" w:customStyle="1" w:styleId="CapTechResumeBodyText8pt">
    <w:name w:val="CapTech Resume_Body Text 8pt"/>
    <w:qFormat/>
    <w:rsid w:val="000A0B0F"/>
    <w:pPr>
      <w:spacing w:after="120"/>
      <w:jc w:val="both"/>
    </w:pPr>
    <w:rPr>
      <w:rFonts w:ascii="Franklin Gothic Book" w:hAnsi="Franklin Gothic Book"/>
      <w:color w:val="000000"/>
      <w:sz w:val="22"/>
      <w:szCs w:val="22"/>
      <w:lang w:eastAsia="ja-JP"/>
    </w:rPr>
  </w:style>
  <w:style w:type="paragraph" w:customStyle="1" w:styleId="CapTechTitlePageProposalDocTitle">
    <w:name w:val="CapTech Title Page_Proposal Doc Title"/>
    <w:qFormat/>
    <w:rsid w:val="000A0B0F"/>
    <w:rPr>
      <w:rFonts w:ascii="Franklin Gothic Medium" w:hAnsi="Franklin Gothic Medium" w:cs="Arial"/>
      <w:bCs/>
      <w:kern w:val="32"/>
      <w:sz w:val="44"/>
      <w:szCs w:val="36"/>
    </w:rPr>
  </w:style>
  <w:style w:type="paragraph" w:customStyle="1" w:styleId="CapTechTitlePageDetails">
    <w:name w:val="CapTech Title Page_Details"/>
    <w:qFormat/>
    <w:rsid w:val="000A0B0F"/>
    <w:rPr>
      <w:rFonts w:ascii="Franklin Gothic Book" w:hAnsi="Franklin Gothic Book" w:cs="Arial"/>
      <w:bCs/>
      <w:kern w:val="32"/>
      <w:sz w:val="28"/>
    </w:rPr>
  </w:style>
  <w:style w:type="paragraph" w:customStyle="1" w:styleId="CapTechSpace">
    <w:name w:val="CapTech Space"/>
    <w:qFormat/>
    <w:rsid w:val="000A0B0F"/>
    <w:rPr>
      <w:rFonts w:ascii="Franklin Gothic Book" w:hAnsi="Franklin Gothic Book"/>
      <w:sz w:val="16"/>
      <w:szCs w:val="22"/>
    </w:rPr>
  </w:style>
  <w:style w:type="paragraph" w:customStyle="1" w:styleId="CapTechPullQuote">
    <w:name w:val="CapTech Pull Quote"/>
    <w:qFormat/>
    <w:rsid w:val="000A0B0F"/>
    <w:pPr>
      <w:pBdr>
        <w:left w:val="single" w:sz="24" w:space="4" w:color="00A1E0" w:themeColor="accent2"/>
      </w:pBdr>
      <w:spacing w:line="360" w:lineRule="exact"/>
    </w:pPr>
    <w:rPr>
      <w:rFonts w:ascii="Franklin Gothic Medium" w:hAnsi="Franklin Gothic Medium"/>
      <w:color w:val="000000" w:themeColor="text1"/>
      <w:sz w:val="32"/>
    </w:rPr>
  </w:style>
  <w:style w:type="paragraph" w:customStyle="1" w:styleId="CapTechCaption">
    <w:name w:val="CapTech Caption"/>
    <w:basedOn w:val="CapTechBodyText0pt"/>
    <w:qFormat/>
    <w:rsid w:val="000A0B0F"/>
    <w:pPr>
      <w:spacing w:after="160"/>
      <w:jc w:val="center"/>
    </w:pPr>
    <w:rPr>
      <w:rFonts w:ascii="Franklin Gothic Demi" w:hAnsi="Franklin Gothic Demi"/>
      <w:noProof/>
      <w:color w:val="005DB9" w:themeColor="accent1"/>
      <w:sz w:val="18"/>
    </w:rPr>
  </w:style>
  <w:style w:type="paragraph" w:customStyle="1" w:styleId="CapTechResumeSecondaryJob">
    <w:name w:val="CapTech Resume_Secondary Job"/>
    <w:basedOn w:val="CapTechResumeBodyText8pt"/>
    <w:qFormat/>
    <w:rsid w:val="000A0B0F"/>
    <w:pPr>
      <w:tabs>
        <w:tab w:val="right" w:pos="9360"/>
      </w:tabs>
      <w:spacing w:after="0"/>
    </w:pPr>
    <w:rPr>
      <w:rFonts w:ascii="Franklin Gothic Medium" w:hAnsi="Franklin Gothic Medium"/>
      <w:i/>
      <w:color w:val="00A1E0" w:themeColor="accent2"/>
    </w:rPr>
  </w:style>
  <w:style w:type="character" w:customStyle="1" w:styleId="CapTechTableHeaderChar">
    <w:name w:val="CapTech Table Header Char"/>
    <w:basedOn w:val="DefaultParagraphFont"/>
    <w:link w:val="CapTechTableHeader"/>
    <w:rsid w:val="000A0B0F"/>
    <w:rPr>
      <w:rFonts w:ascii="Franklin Gothic Medium" w:hAnsi="Franklin Gothic Medium"/>
      <w:color w:val="FFFFFF" w:themeColor="background1"/>
      <w:sz w:val="22"/>
    </w:rPr>
  </w:style>
  <w:style w:type="paragraph" w:customStyle="1" w:styleId="CapTechTitlePageClientName">
    <w:name w:val="CapTech Title Page_Client Name"/>
    <w:qFormat/>
    <w:rsid w:val="000A0B0F"/>
    <w:pPr>
      <w:spacing w:after="360"/>
    </w:pPr>
    <w:rPr>
      <w:rFonts w:ascii="Franklin Gothic Medium" w:hAnsi="Franklin Gothic Medium" w:cs="Arial"/>
      <w:bCs/>
      <w:kern w:val="32"/>
      <w:sz w:val="32"/>
    </w:rPr>
  </w:style>
  <w:style w:type="paragraph" w:customStyle="1" w:styleId="CapTechTitlePageCapTechName">
    <w:name w:val="CapTech Title Page_CapTech Name"/>
    <w:qFormat/>
    <w:rsid w:val="000A0B0F"/>
    <w:pPr>
      <w:spacing w:after="120"/>
    </w:pPr>
    <w:rPr>
      <w:rFonts w:ascii="Franklin Gothic Medium" w:hAnsi="Franklin Gothic Medium" w:cs="Arial"/>
      <w:bCs/>
      <w:color w:val="005DB9" w:themeColor="accent1"/>
      <w:kern w:val="32"/>
      <w:sz w:val="32"/>
      <w:szCs w:val="32"/>
    </w:rPr>
  </w:style>
  <w:style w:type="paragraph" w:customStyle="1" w:styleId="CapTechTitlePageDetails12ptAfter">
    <w:name w:val="CapTech Title Page_Details 12pt After"/>
    <w:basedOn w:val="CapTechTitlePageDetails"/>
    <w:qFormat/>
    <w:rsid w:val="000A0B0F"/>
    <w:pPr>
      <w:spacing w:after="240"/>
    </w:pPr>
  </w:style>
  <w:style w:type="paragraph" w:customStyle="1" w:styleId="CapTechTitlePageCopyright">
    <w:name w:val="CapTech Title Page_Copyright"/>
    <w:qFormat/>
    <w:rsid w:val="000A0B0F"/>
    <w:rPr>
      <w:rFonts w:ascii="Franklin Gothic Book" w:hAnsi="Franklin Gothic Book" w:cs="Arial"/>
      <w:bCs/>
      <w:kern w:val="32"/>
      <w:sz w:val="22"/>
    </w:rPr>
  </w:style>
  <w:style w:type="paragraph" w:customStyle="1" w:styleId="CapTechFooter">
    <w:name w:val="CapTech Footer"/>
    <w:qFormat/>
    <w:rsid w:val="000A0B0F"/>
    <w:rPr>
      <w:rFonts w:ascii="Franklin Gothic Book" w:hAnsi="Franklin Gothic Book"/>
      <w:color w:val="53565A" w:themeColor="text2"/>
      <w:sz w:val="16"/>
    </w:rPr>
  </w:style>
  <w:style w:type="paragraph" w:customStyle="1" w:styleId="CapTechFooterPage">
    <w:name w:val="CapTech Footer_Page #"/>
    <w:qFormat/>
    <w:rsid w:val="000A0B0F"/>
    <w:pPr>
      <w:jc w:val="right"/>
    </w:pPr>
    <w:rPr>
      <w:rFonts w:ascii="Franklin Gothic Book" w:hAnsi="Franklin Gothic Book"/>
      <w:color w:val="53565A" w:themeColor="text2"/>
      <w:sz w:val="16"/>
      <w:szCs w:val="16"/>
    </w:rPr>
  </w:style>
  <w:style w:type="character" w:customStyle="1" w:styleId="CapTechCaptionAfterCaption">
    <w:name w:val="CapTech Caption_After Caption"/>
    <w:basedOn w:val="DefaultParagraphFont"/>
    <w:uiPriority w:val="1"/>
    <w:qFormat/>
    <w:rsid w:val="000A0B0F"/>
    <w:rPr>
      <w:rFonts w:ascii="Franklin Gothic Book" w:hAnsi="Franklin Gothic Book"/>
      <w:i/>
    </w:rPr>
  </w:style>
  <w:style w:type="table" w:customStyle="1" w:styleId="CapTech">
    <w:name w:val="!CapTech"/>
    <w:basedOn w:val="TableNormal"/>
    <w:uiPriority w:val="99"/>
    <w:rsid w:val="000A0B0F"/>
    <w:rPr>
      <w:rFonts w:ascii="Franklin Gothic Book" w:hAnsi="Franklin Gothic Book"/>
      <w:color w:val="000000" w:themeColor="text1"/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0" w:beforeAutospacing="0" w:afterLines="0" w:after="0" w:afterAutospacing="0" w:line="240" w:lineRule="auto"/>
        <w:ind w:leftChars="0" w:left="144" w:rightChars="0" w:right="144" w:firstLineChars="0" w:firstLine="0"/>
        <w:contextualSpacing w:val="0"/>
        <w:jc w:val="left"/>
      </w:pPr>
      <w:rPr>
        <w:rFonts w:ascii="Franklin Gothic Book" w:hAnsi="Franklin Gothic Book"/>
        <w:b/>
        <w:color w:val="FFFFFF" w:themeColor="background2"/>
        <w:sz w:val="22"/>
      </w:rPr>
      <w:tblPr/>
      <w:tcPr>
        <w:shd w:val="clear" w:color="auto" w:fill="00A1E0" w:themeFill="accent2"/>
      </w:tcPr>
    </w:tblStylePr>
  </w:style>
  <w:style w:type="table" w:styleId="GridTable1Light-Accent4">
    <w:name w:val="Grid Table 1 Light Accent 4"/>
    <w:basedOn w:val="TableNormal"/>
    <w:uiPriority w:val="46"/>
    <w:rsid w:val="000A0B0F"/>
    <w:tblPr>
      <w:tblStyleRowBandSize w:val="1"/>
      <w:tblStyleColBandSize w:val="1"/>
      <w:tblInd w:w="0" w:type="dxa"/>
      <w:tblBorders>
        <w:top w:val="single" w:sz="4" w:space="0" w:color="C8ED9D" w:themeColor="accent4" w:themeTint="66"/>
        <w:left w:val="single" w:sz="4" w:space="0" w:color="C8ED9D" w:themeColor="accent4" w:themeTint="66"/>
        <w:bottom w:val="single" w:sz="4" w:space="0" w:color="C8ED9D" w:themeColor="accent4" w:themeTint="66"/>
        <w:right w:val="single" w:sz="4" w:space="0" w:color="C8ED9D" w:themeColor="accent4" w:themeTint="66"/>
        <w:insideH w:val="single" w:sz="4" w:space="0" w:color="C8ED9D" w:themeColor="accent4" w:themeTint="66"/>
        <w:insideV w:val="single" w:sz="4" w:space="0" w:color="C8ED9D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DE4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DE4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0A0B0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6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6BD2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6BD2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6BD2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6BD22" w:themeFill="accent4"/>
      </w:tcPr>
    </w:tblStylePr>
    <w:tblStylePr w:type="band1Vert">
      <w:tblPr/>
      <w:tcPr>
        <w:shd w:val="clear" w:color="auto" w:fill="C8ED9D" w:themeFill="accent4" w:themeFillTint="66"/>
      </w:tcPr>
    </w:tblStylePr>
    <w:tblStylePr w:type="band1Horz">
      <w:tblPr/>
      <w:tcPr>
        <w:shd w:val="clear" w:color="auto" w:fill="C8ED9D" w:themeFill="accent4" w:themeFillTint="66"/>
      </w:tcPr>
    </w:tblStylePr>
  </w:style>
  <w:style w:type="paragraph" w:customStyle="1" w:styleId="CapTechResumeBodyText12pt">
    <w:name w:val="CapTech Resume_Body Text 12pt"/>
    <w:basedOn w:val="CapTechResumeBodyText8pt"/>
    <w:qFormat/>
    <w:rsid w:val="000A0B0F"/>
    <w:pPr>
      <w:spacing w:after="240"/>
    </w:pPr>
  </w:style>
  <w:style w:type="character" w:customStyle="1" w:styleId="CapTechResumeBackgroundCompany">
    <w:name w:val="CapTech Resume_Background Company"/>
    <w:basedOn w:val="DefaultParagraphFont"/>
    <w:uiPriority w:val="1"/>
    <w:qFormat/>
    <w:rsid w:val="000A0B0F"/>
    <w:rPr>
      <w:rFonts w:ascii="Franklin Gothic Medium" w:hAnsi="Franklin Gothic Medium"/>
    </w:rPr>
  </w:style>
  <w:style w:type="table" w:styleId="GridTable1Light-Accent2">
    <w:name w:val="Grid Table 1 Light Accent 2"/>
    <w:basedOn w:val="TableNormal"/>
    <w:uiPriority w:val="46"/>
    <w:rsid w:val="000A0B0F"/>
    <w:tblPr>
      <w:tblStyleRowBandSize w:val="1"/>
      <w:tblStyleColBandSize w:val="1"/>
      <w:tblInd w:w="0" w:type="dxa"/>
      <w:tblBorders>
        <w:top w:val="single" w:sz="4" w:space="0" w:color="8CDEFF" w:themeColor="accent2" w:themeTint="66"/>
        <w:left w:val="single" w:sz="4" w:space="0" w:color="8CDEFF" w:themeColor="accent2" w:themeTint="66"/>
        <w:bottom w:val="single" w:sz="4" w:space="0" w:color="8CDEFF" w:themeColor="accent2" w:themeTint="66"/>
        <w:right w:val="single" w:sz="4" w:space="0" w:color="8CDEFF" w:themeColor="accent2" w:themeTint="66"/>
        <w:insideH w:val="single" w:sz="4" w:space="0" w:color="8CDEFF" w:themeColor="accent2" w:themeTint="66"/>
        <w:insideV w:val="single" w:sz="4" w:space="0" w:color="8CDE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3CE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E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apTechResumeSkillCategory">
    <w:name w:val="CapTech Resume_Skill Category"/>
    <w:basedOn w:val="CapTechResumeBodyText8pt"/>
    <w:qFormat/>
    <w:rsid w:val="000A0B0F"/>
    <w:pPr>
      <w:spacing w:after="60"/>
    </w:pPr>
    <w:rPr>
      <w:rFonts w:ascii="Franklin Gothic Medium" w:hAnsi="Franklin Gothic Medium"/>
      <w:color w:val="00A1E0" w:themeColor="accent2"/>
    </w:rPr>
  </w:style>
  <w:style w:type="paragraph" w:customStyle="1" w:styleId="CapTechResumeYears12pt">
    <w:name w:val="CapTech Resume_Years 12pt"/>
    <w:basedOn w:val="Normal"/>
    <w:next w:val="CapTechResumeBodyText8pt"/>
    <w:qFormat/>
    <w:rsid w:val="000A0B0F"/>
    <w:pPr>
      <w:tabs>
        <w:tab w:val="left" w:pos="3960"/>
      </w:tabs>
      <w:spacing w:line="240" w:lineRule="auto"/>
      <w:contextualSpacing/>
    </w:pPr>
    <w:rPr>
      <w:rFonts w:ascii="Franklin Gothic Book" w:hAnsi="Franklin Gothic Book"/>
      <w:color w:val="000000"/>
      <w:szCs w:val="22"/>
      <w:lang w:eastAsia="ja-JP"/>
    </w:rPr>
  </w:style>
  <w:style w:type="paragraph" w:styleId="ListParagraph">
    <w:name w:val="List Paragraph"/>
    <w:basedOn w:val="Normal"/>
    <w:uiPriority w:val="99"/>
    <w:qFormat/>
    <w:rsid w:val="000A0B0F"/>
    <w:pPr>
      <w:ind w:left="720"/>
      <w:contextualSpacing/>
    </w:pPr>
  </w:style>
  <w:style w:type="paragraph" w:customStyle="1" w:styleId="CapTechNumberedList3pt">
    <w:name w:val="CapTech Numbered List 3pt"/>
    <w:basedOn w:val="CapTechBodyText8pt"/>
    <w:qFormat/>
    <w:rsid w:val="000A0B0F"/>
    <w:pPr>
      <w:spacing w:after="60"/>
      <w:ind w:left="274" w:hanging="274"/>
    </w:pPr>
  </w:style>
  <w:style w:type="paragraph" w:customStyle="1" w:styleId="CapTechNumberedList8pt">
    <w:name w:val="CapTech Numbered List 8pt"/>
    <w:basedOn w:val="CapTechNumberedList3pt"/>
    <w:next w:val="CapTechBodyText8pt"/>
    <w:qFormat/>
    <w:rsid w:val="000A0B0F"/>
    <w:pPr>
      <w:spacing w:after="160"/>
      <w:contextualSpacing/>
    </w:pPr>
  </w:style>
  <w:style w:type="paragraph" w:customStyle="1" w:styleId="CapTechCaptionTables">
    <w:name w:val="CapTech Caption_Tables"/>
    <w:basedOn w:val="CapTechCaption"/>
    <w:qFormat/>
    <w:rsid w:val="000A0B0F"/>
    <w:pPr>
      <w:spacing w:after="60"/>
    </w:pPr>
  </w:style>
  <w:style w:type="paragraph" w:customStyle="1" w:styleId="CapTechBullet23pt">
    <w:name w:val="CapTech Bullet 2 3pt"/>
    <w:basedOn w:val="CapTechBullet28pt"/>
    <w:qFormat/>
    <w:rsid w:val="000A0B0F"/>
    <w:pPr>
      <w:spacing w:after="60"/>
      <w:contextualSpacing w:val="0"/>
    </w:pPr>
  </w:style>
  <w:style w:type="paragraph" w:customStyle="1" w:styleId="CapTechBullet28pt">
    <w:name w:val="CapTech Bullet 2 8pt"/>
    <w:basedOn w:val="CapTechBullet18pt"/>
    <w:qFormat/>
    <w:rsid w:val="000A0B0F"/>
    <w:pPr>
      <w:numPr>
        <w:numId w:val="0"/>
      </w:numPr>
      <w:ind w:left="374" w:hanging="187"/>
    </w:pPr>
  </w:style>
  <w:style w:type="paragraph" w:customStyle="1" w:styleId="CapTechBullet10pt">
    <w:name w:val="CapTech Bullet 1 0pt"/>
    <w:basedOn w:val="CapTechBullet13pt"/>
    <w:qFormat/>
    <w:rsid w:val="000A0B0F"/>
    <w:pPr>
      <w:spacing w:after="0"/>
      <w:ind w:left="187" w:hanging="187"/>
    </w:pPr>
  </w:style>
  <w:style w:type="paragraph" w:customStyle="1" w:styleId="CapTechBullet20pt">
    <w:name w:val="CapTech Bullet 2 0pt"/>
    <w:basedOn w:val="CapTechBullet23pt"/>
    <w:qFormat/>
    <w:rsid w:val="000A0B0F"/>
    <w:pPr>
      <w:spacing w:after="0"/>
    </w:pPr>
  </w:style>
  <w:style w:type="character" w:styleId="FollowedHyperlink">
    <w:name w:val="FollowedHyperlink"/>
    <w:basedOn w:val="DefaultParagraphFont"/>
    <w:semiHidden/>
    <w:rsid w:val="000A0B0F"/>
    <w:rPr>
      <w:color w:val="773DB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5185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30513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298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6570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8846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3902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6999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675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1706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224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2229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8276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4407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4129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126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3938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0096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784">
          <w:marLeft w:val="18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developer.apple.com/library/ios/documentation/Swift/Conceptual/Swift_Programming_Language/" TargetMode="External"/><Relationship Id="rId21" Type="http://schemas.openxmlformats.org/officeDocument/2006/relationships/hyperlink" Target="http://developer.android.com/index.html" TargetMode="External"/><Relationship Id="rId22" Type="http://schemas.openxmlformats.org/officeDocument/2006/relationships/hyperlink" Target="http://developer.android.com/sdk/index.html" TargetMode="External"/><Relationship Id="rId23" Type="http://schemas.openxmlformats.org/officeDocument/2006/relationships/hyperlink" Target="http://developer.android.com/about/index.html" TargetMode="External"/><Relationship Id="rId24" Type="http://schemas.openxmlformats.org/officeDocument/2006/relationships/hyperlink" Target="http://developer.android.com/guide/components/fundamentals.html" TargetMode="External"/><Relationship Id="rId25" Type="http://schemas.openxmlformats.org/officeDocument/2006/relationships/hyperlink" Target="http://developer.android.com/guide/topics/data/data-storage.html" TargetMode="External"/><Relationship Id="rId26" Type="http://schemas.openxmlformats.org/officeDocument/2006/relationships/hyperlink" Target="http://developer.android.com/samples/index.html" TargetMode="External"/><Relationship Id="rId27" Type="http://schemas.openxmlformats.org/officeDocument/2006/relationships/hyperlink" Target="http://developer.android.com/guide/topics/ui/index.html" TargetMode="External"/><Relationship Id="rId28" Type="http://schemas.openxmlformats.org/officeDocument/2006/relationships/hyperlink" Target="http://developer.android.com/training/index.html" TargetMode="External"/><Relationship Id="rId29" Type="http://schemas.openxmlformats.org/officeDocument/2006/relationships/hyperlink" Target="http://developer.android.com/training/basics/activity-lifecycle/index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hyperlink" Target="http://developer.android.com/training/implementing-navigation/index.html" TargetMode="External"/><Relationship Id="rId31" Type="http://schemas.openxmlformats.org/officeDocument/2006/relationships/hyperlink" Target="https://angularjs.org/" TargetMode="External"/><Relationship Id="rId32" Type="http://schemas.openxmlformats.org/officeDocument/2006/relationships/hyperlink" Target="https://dev.windows.com/en-us/" TargetMode="External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hyperlink" Target="https://msdn.microsoft.com/en-US/library/windows/apps/windows.ui.xaml.controls.aspx" TargetMode="External"/><Relationship Id="rId34" Type="http://schemas.openxmlformats.org/officeDocument/2006/relationships/hyperlink" Target="https://msdn.microsoft.com/en-US/" TargetMode="External"/><Relationship Id="rId35" Type="http://schemas.openxmlformats.org/officeDocument/2006/relationships/hyperlink" Target="http://mvvmlight.codeplex.com/" TargetMode="External"/><Relationship Id="rId36" Type="http://schemas.openxmlformats.org/officeDocument/2006/relationships/hyperlink" Target="https://pnpmvvm.codeplex.com/" TargetMode="Externa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2.xml"/><Relationship Id="rId17" Type="http://schemas.openxmlformats.org/officeDocument/2006/relationships/hyperlink" Target="https://developer.apple.com/library/ios/navigation/" TargetMode="External"/><Relationship Id="rId18" Type="http://schemas.openxmlformats.org/officeDocument/2006/relationships/hyperlink" Target="https://developer.apple.com/library/ios/referencelibrary/GettingStarted/RoadMapiOS/index.html" TargetMode="External"/><Relationship Id="rId19" Type="http://schemas.openxmlformats.org/officeDocument/2006/relationships/hyperlink" Target="https://developer.apple.com/library/ios/" TargetMode="External"/><Relationship Id="rId37" Type="http://schemas.openxmlformats.org/officeDocument/2006/relationships/footer" Target="footer3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vazquez/Documents/Internal_work/Mobile_SO/Training/Tech_challenge_template_update/Word%20Template_2015.dotx" TargetMode="External"/></Relationships>
</file>

<file path=word/theme/theme1.xml><?xml version="1.0" encoding="utf-8"?>
<a:theme xmlns:a="http://schemas.openxmlformats.org/drawingml/2006/main" name="Office Theme">
  <a:themeElements>
    <a:clrScheme name="CapTech NEW">
      <a:dk1>
        <a:srgbClr val="000000"/>
      </a:dk1>
      <a:lt1>
        <a:sysClr val="window" lastClr="FFFFFF"/>
      </a:lt1>
      <a:dk2>
        <a:srgbClr val="53565A"/>
      </a:dk2>
      <a:lt2>
        <a:srgbClr val="FFFFFF"/>
      </a:lt2>
      <a:accent1>
        <a:srgbClr val="005DB9"/>
      </a:accent1>
      <a:accent2>
        <a:srgbClr val="00A1E0"/>
      </a:accent2>
      <a:accent3>
        <a:srgbClr val="54565B"/>
      </a:accent3>
      <a:accent4>
        <a:srgbClr val="76BD22"/>
      </a:accent4>
      <a:accent5>
        <a:srgbClr val="00A19C"/>
      </a:accent5>
      <a:accent6>
        <a:srgbClr val="FF681D"/>
      </a:accent6>
      <a:hlink>
        <a:srgbClr val="F73440"/>
      </a:hlink>
      <a:folHlink>
        <a:srgbClr val="773DB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_dlc_DocId xmlns="83b81ab5-427f-4b31-8a65-39a33ca4c63d">FQDWNUQHXERW-717-18</_dlc_DocId>
    <_dlc_DocIdUrl xmlns="83b81ab5-427f-4b31-8a65-39a33ca4c63d">
      <Url>https://captechventuresinc.sharepoint.com/sites/SO/mobile/TechChallenges/_layouts/15/DocIdRedir.aspx?ID=FQDWNUQHXERW-717-18</Url>
      <Description>FQDWNUQHXERW-717-18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A8156B71F3D941B89877363D0D5795" ma:contentTypeVersion="5" ma:contentTypeDescription="Create a new document." ma:contentTypeScope="" ma:versionID="e09ac0047d28ad6fdcf0858c02e1df6c">
  <xsd:schema xmlns:xsd="http://www.w3.org/2001/XMLSchema" xmlns:xs="http://www.w3.org/2001/XMLSchema" xmlns:p="http://schemas.microsoft.com/office/2006/metadata/properties" xmlns:ns2="83b81ab5-427f-4b31-8a65-39a33ca4c63d" xmlns:ns3="1a912c30-5832-4b7f-87f0-cf672d86afc8" targetNamespace="http://schemas.microsoft.com/office/2006/metadata/properties" ma:root="true" ma:fieldsID="128efa0b698c06c774d0ab4b06d6eef0" ns2:_="" ns3:_="">
    <xsd:import namespace="83b81ab5-427f-4b31-8a65-39a33ca4c63d"/>
    <xsd:import namespace="1a912c30-5832-4b7f-87f0-cf672d86afc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b81ab5-427f-4b31-8a65-39a33ca4c63d" elementFormDefault="qualified">
    <xsd:import namespace="http://schemas.microsoft.com/office/2006/documentManagement/types"/>
    <xsd:import namespace="http://schemas.microsoft.com/office/infopath/2007/PartnerControls"/>
    <xsd:element name="_dlc_DocId" ma:index="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912c30-5832-4b7f-87f0-cf672d86afc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A5A0E-6FD6-48CA-B4F4-2D9123053F64}">
  <ds:schemaRefs>
    <ds:schemaRef ds:uri="http://www.w3.org/XML/1998/namespace"/>
    <ds:schemaRef ds:uri="http://schemas.microsoft.com/office/2006/documentManagement/types"/>
    <ds:schemaRef ds:uri="83b81ab5-427f-4b31-8a65-39a33ca4c63d"/>
    <ds:schemaRef ds:uri="http://purl.org/dc/elements/1.1/"/>
    <ds:schemaRef ds:uri="http://purl.org/dc/terms/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1a912c30-5832-4b7f-87f0-cf672d86afc8"/>
  </ds:schemaRefs>
</ds:datastoreItem>
</file>

<file path=customXml/itemProps2.xml><?xml version="1.0" encoding="utf-8"?>
<ds:datastoreItem xmlns:ds="http://schemas.openxmlformats.org/officeDocument/2006/customXml" ds:itemID="{46DAAA9F-4561-4DB1-BD00-5109A28ECC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D3FE51-727F-4F97-A73A-B5B9710E2A57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A927EC63-E83E-478F-81A4-F748A9DB4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b81ab5-427f-4b31-8a65-39a33ca4c63d"/>
    <ds:schemaRef ds:uri="1a912c30-5832-4b7f-87f0-cf672d86af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1F2351C-384E-F146-9080-1A5C38E2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Template_2015.dotx</Template>
  <TotalTime>1</TotalTime>
  <Pages>5</Pages>
  <Words>977</Words>
  <Characters>5569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Proposal Template - 2013!</vt:lpstr>
    </vt:vector>
  </TitlesOfParts>
  <Company>CapTech Ventures, Inc.</Company>
  <LinksUpToDate>false</LinksUpToDate>
  <CharactersWithSpaces>6533</CharactersWithSpaces>
  <SharedDoc>false</SharedDoc>
  <HyperlinkBase/>
  <HLinks>
    <vt:vector size="42" baseType="variant">
      <vt:variant>
        <vt:i4>6619223</vt:i4>
      </vt:variant>
      <vt:variant>
        <vt:i4>36</vt:i4>
      </vt:variant>
      <vt:variant>
        <vt:i4>0</vt:i4>
      </vt:variant>
      <vt:variant>
        <vt:i4>5</vt:i4>
      </vt:variant>
      <vt:variant>
        <vt:lpwstr>mailto:dtester@captechventures.com</vt:lpwstr>
      </vt:variant>
      <vt:variant>
        <vt:lpwstr/>
      </vt:variant>
      <vt:variant>
        <vt:i4>6619223</vt:i4>
      </vt:variant>
      <vt:variant>
        <vt:i4>33</vt:i4>
      </vt:variant>
      <vt:variant>
        <vt:i4>0</vt:i4>
      </vt:variant>
      <vt:variant>
        <vt:i4>5</vt:i4>
      </vt:variant>
      <vt:variant>
        <vt:lpwstr>mailto:dtester@captechventures.com</vt:lpwstr>
      </vt:variant>
      <vt:variant>
        <vt:lpwstr/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_Toc260302916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_Toc260302915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_Toc260302914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_Toc260302913</vt:lpwstr>
      </vt:variant>
      <vt:variant>
        <vt:i4>1179682</vt:i4>
      </vt:variant>
      <vt:variant>
        <vt:i4>2</vt:i4>
      </vt:variant>
      <vt:variant>
        <vt:i4>0</vt:i4>
      </vt:variant>
      <vt:variant>
        <vt:i4>5</vt:i4>
      </vt:variant>
      <vt:variant>
        <vt:lpwstr>Marketing_Sales_RFP-4-10b.doc</vt:lpwstr>
      </vt:variant>
      <vt:variant>
        <vt:lpwstr>_Toc260302912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Proposal Template - 2013!</dc:title>
  <dc:creator>Jairo Vazquez</dc:creator>
  <cp:keywords>Proposal Template</cp:keywords>
  <cp:lastModifiedBy>Mark Broski</cp:lastModifiedBy>
  <cp:revision>2</cp:revision>
  <cp:lastPrinted>2013-10-07T20:11:00Z</cp:lastPrinted>
  <dcterms:created xsi:type="dcterms:W3CDTF">2017-01-20T15:57:00Z</dcterms:created>
  <dcterms:modified xsi:type="dcterms:W3CDTF">2017-01-20T15:57:00Z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lassification Level">
    <vt:lpwstr>Personal</vt:lpwstr>
  </property>
  <property fmtid="{D5CDD505-2E9C-101B-9397-08002B2CF9AE}" pid="3" name="ContentTypeId">
    <vt:lpwstr>0x01010031A8156B71F3D941B89877363D0D5795</vt:lpwstr>
  </property>
  <property fmtid="{D5CDD505-2E9C-101B-9397-08002B2CF9AE}" pid="4" name="_dlc_DocIdItemGuid">
    <vt:lpwstr>46d9184b-4f51-4ba3-82b8-153f45acb7d1</vt:lpwstr>
  </property>
  <property fmtid="{D5CDD505-2E9C-101B-9397-08002B2CF9AE}" pid="5" name="TaxKeyword">
    <vt:lpwstr>1071;#Proposal Template|5b2c52ca-ba9f-4846-ba8d-16b826417fb4</vt:lpwstr>
  </property>
  <property fmtid="{D5CDD505-2E9C-101B-9397-08002B2CF9AE}" pid="6" name="Document_x0020_Status">
    <vt:lpwstr>5;#Current|34743aea-d6f4-4007-88e1-1597a311a17c</vt:lpwstr>
  </property>
  <property fmtid="{D5CDD505-2E9C-101B-9397-08002B2CF9AE}" pid="7" name="Document Status">
    <vt:lpwstr>5;#Current|34743aea-d6f4-4007-88e1-1597a311a17c</vt:lpwstr>
  </property>
  <property fmtid="{D5CDD505-2E9C-101B-9397-08002B2CF9AE}" pid="8" name="Order">
    <vt:r8>8800</vt:r8>
  </property>
  <property fmtid="{D5CDD505-2E9C-101B-9397-08002B2CF9AE}" pid="9" name="Service_x0020_Offering">
    <vt:lpwstr/>
  </property>
  <property fmtid="{D5CDD505-2E9C-101B-9397-08002B2CF9AE}" pid="10" name="Service Offering">
    <vt:lpwstr/>
  </property>
  <property fmtid="{D5CDD505-2E9C-101B-9397-08002B2CF9AE}" pid="11" name="COE Document Type">
    <vt:lpwstr>108;#Template|48168c18-3405-4423-89d5-34b9ba250aa0</vt:lpwstr>
  </property>
</Properties>
</file>